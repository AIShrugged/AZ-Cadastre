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8C10" w14:textId="77777777" w:rsidR="00341EDE" w:rsidRDefault="00E47E3B" w:rsidP="00E47E3B">
      <w:pPr>
        <w:tabs>
          <w:tab w:val="left" w:pos="1140"/>
        </w:tabs>
        <w:ind w:left="-142"/>
      </w:pPr>
      <w:r>
        <w:tab/>
      </w:r>
    </w:p>
    <w:p w14:paraId="5288F7AF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6B92E56A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7D780279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0003DC9D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2F3321DE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57A70948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3E1BE955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4FD33FB0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763F2CA9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70A1348C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7369C116" w14:textId="77777777" w:rsidR="00544C76" w:rsidRDefault="00544C76" w:rsidP="00544C76">
      <w:pPr>
        <w:ind w:firstLine="540"/>
        <w:jc w:val="center"/>
        <w:rPr>
          <w:rFonts w:ascii="Arial" w:hAnsi="Arial" w:cs="Arial"/>
          <w:b/>
          <w:sz w:val="18"/>
          <w:szCs w:val="18"/>
        </w:rPr>
      </w:pPr>
    </w:p>
    <w:p w14:paraId="3B216E4A" w14:textId="77777777" w:rsidR="00544C76" w:rsidRDefault="00544C76" w:rsidP="00544C76">
      <w:pPr>
        <w:ind w:firstLine="540"/>
        <w:jc w:val="center"/>
        <w:rPr>
          <w:rFonts w:ascii="Arial" w:hAnsi="Arial" w:cs="Arial"/>
          <w:b/>
          <w:sz w:val="18"/>
          <w:szCs w:val="18"/>
        </w:rPr>
      </w:pPr>
    </w:p>
    <w:p w14:paraId="0C90EC1F" w14:textId="77777777" w:rsidR="00544C76" w:rsidRDefault="00544C76" w:rsidP="00544C76">
      <w:pPr>
        <w:ind w:firstLine="540"/>
        <w:jc w:val="center"/>
        <w:rPr>
          <w:rFonts w:ascii="Arial" w:hAnsi="Arial" w:cs="Arial"/>
          <w:b/>
          <w:sz w:val="18"/>
          <w:szCs w:val="18"/>
        </w:rPr>
      </w:pPr>
    </w:p>
    <w:p w14:paraId="2EBF0F92" w14:textId="77777777" w:rsidR="00544C76" w:rsidRDefault="00544C76" w:rsidP="00544C76">
      <w:pPr>
        <w:ind w:firstLine="540"/>
        <w:jc w:val="center"/>
        <w:rPr>
          <w:rFonts w:ascii="Arial" w:hAnsi="Arial" w:cs="Arial"/>
          <w:b/>
          <w:sz w:val="18"/>
          <w:szCs w:val="18"/>
        </w:rPr>
      </w:pPr>
    </w:p>
    <w:p w14:paraId="72C51141" w14:textId="77777777" w:rsidR="00544C76" w:rsidRDefault="00544C76" w:rsidP="00544C76">
      <w:pPr>
        <w:ind w:firstLine="540"/>
        <w:jc w:val="center"/>
        <w:rPr>
          <w:rFonts w:ascii="Arial" w:hAnsi="Arial" w:cs="Arial"/>
          <w:b/>
          <w:sz w:val="18"/>
          <w:szCs w:val="18"/>
        </w:rPr>
      </w:pPr>
    </w:p>
    <w:p w14:paraId="0D33D3D1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1851AD4E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10723B8B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0962EB70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32EED40C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0F499838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1561573E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525C9028" w14:textId="77777777" w:rsidR="007E2F39" w:rsidRDefault="007E2F39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441335EF" w14:textId="77777777" w:rsidR="007E2F39" w:rsidRDefault="007E2F39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tbl>
      <w:tblPr>
        <w:tblW w:w="9497" w:type="dxa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0"/>
        <w:gridCol w:w="4937"/>
      </w:tblGrid>
      <w:tr w:rsidR="00544C76" w:rsidRPr="00790A58" w14:paraId="3158F228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3008DEC7" w14:textId="77777777" w:rsidR="00544C76" w:rsidRPr="00790A58" w:rsidRDefault="00544C76" w:rsidP="00AE0E99">
            <w:pPr>
              <w:spacing w:line="240" w:lineRule="atLeast"/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Hüququ rəsmiləşdirilən şəxs</w:t>
            </w:r>
          </w:p>
        </w:tc>
        <w:tc>
          <w:tcPr>
            <w:tcW w:w="4937" w:type="dxa"/>
            <w:vAlign w:val="center"/>
          </w:tcPr>
          <w:p w14:paraId="5F5740AC" w14:textId="77777777" w:rsidR="00544C76" w:rsidRPr="00790A58" w:rsidRDefault="00876432" w:rsidP="00AE0E99">
            <w:pPr>
              <w:tabs>
                <w:tab w:val="left" w:leader="underscore" w:pos="1332"/>
              </w:tabs>
              <w:rPr>
                <w:rFonts w:ascii="Arial" w:hAnsi="Arial" w:cs="Arial"/>
                <w:bCs/>
                <w:sz w:val="18"/>
                <w:szCs w:val="18"/>
              </w:rPr>
            </w:pPr>
            <w:bookmarkStart w:id="0" w:name="hr_shexs"/>
            <w:bookmarkEnd w:id="0"/>
            <w:r>
              <w:rPr>
                <w:rFonts w:ascii="Arial" w:hAnsi="Arial" w:cs="Arial"/>
                <w:bCs/>
                <w:sz w:val="18"/>
                <w:szCs w:val="18"/>
              </w:rPr>
              <w:t>Rusadze Vera Vladimirovna</w:t>
            </w:r>
          </w:p>
        </w:tc>
      </w:tr>
      <w:tr w:rsidR="00544C76" w:rsidRPr="00790A58" w14:paraId="1586057C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3C4EC30C" w14:textId="77777777" w:rsidR="00544C76" w:rsidRPr="00790A58" w:rsidRDefault="00544C76" w:rsidP="00AE0E99">
            <w:pPr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Daşınmaz əmlakın növü</w:t>
            </w:r>
          </w:p>
        </w:tc>
        <w:tc>
          <w:tcPr>
            <w:tcW w:w="4937" w:type="dxa"/>
            <w:vAlign w:val="center"/>
          </w:tcPr>
          <w:p w14:paraId="349D6705" w14:textId="77777777" w:rsidR="00544C76" w:rsidRPr="00790A58" w:rsidRDefault="00876432" w:rsidP="00AE0E99">
            <w:pPr>
              <w:tabs>
                <w:tab w:val="left" w:leader="underscore" w:pos="1332"/>
              </w:tabs>
              <w:rPr>
                <w:rFonts w:ascii="Arial" w:hAnsi="Arial" w:cs="Arial"/>
                <w:bCs/>
                <w:sz w:val="18"/>
                <w:szCs w:val="18"/>
              </w:rPr>
            </w:pPr>
            <w:bookmarkStart w:id="1" w:name="emlak_novu"/>
            <w:bookmarkEnd w:id="1"/>
            <w:r>
              <w:rPr>
                <w:rFonts w:ascii="Arial" w:hAnsi="Arial" w:cs="Arial"/>
                <w:bCs/>
                <w:sz w:val="18"/>
                <w:szCs w:val="18"/>
              </w:rPr>
              <w:t>Fərdi yaşayış evi</w:t>
            </w:r>
          </w:p>
        </w:tc>
      </w:tr>
      <w:tr w:rsidR="00544C76" w:rsidRPr="00790A58" w14:paraId="1086F4EB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518D1148" w14:textId="77777777" w:rsidR="00544C76" w:rsidRPr="00790A58" w:rsidRDefault="00544C76" w:rsidP="00AE0E99">
            <w:pPr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w:rsidRPr="00790A58">
              <w:rPr>
                <w:rFonts w:ascii="Arial" w:hAnsi="Arial" w:cs="Arial"/>
                <w:b/>
                <w:sz w:val="18"/>
                <w:szCs w:val="18"/>
              </w:rPr>
              <w:t>Daşın</w:t>
            </w:r>
            <w:r>
              <w:rPr>
                <w:rFonts w:ascii="Arial" w:hAnsi="Arial" w:cs="Arial"/>
                <w:b/>
                <w:sz w:val="18"/>
                <w:szCs w:val="18"/>
              </w:rPr>
              <w:t>maz əmlakın ünvanı (olduğu yer)</w:t>
            </w:r>
          </w:p>
        </w:tc>
        <w:tc>
          <w:tcPr>
            <w:tcW w:w="4937" w:type="dxa"/>
            <w:vAlign w:val="center"/>
          </w:tcPr>
          <w:p w14:paraId="2BDCC994" w14:textId="77777777" w:rsidR="00876432" w:rsidRDefault="00876432" w:rsidP="00AE0E99">
            <w:pPr>
              <w:tabs>
                <w:tab w:val="left" w:leader="underscore" w:pos="1332"/>
              </w:tabs>
              <w:rPr>
                <w:rFonts w:ascii="Arial" w:hAnsi="Arial" w:cs="Arial"/>
                <w:bCs/>
                <w:sz w:val="18"/>
                <w:szCs w:val="18"/>
              </w:rPr>
            </w:pPr>
            <w:bookmarkStart w:id="2" w:name="emlak_unvan"/>
            <w:bookmarkEnd w:id="2"/>
            <w:r>
              <w:rPr>
                <w:rFonts w:ascii="Arial" w:hAnsi="Arial" w:cs="Arial"/>
                <w:bCs/>
                <w:sz w:val="18"/>
                <w:szCs w:val="18"/>
              </w:rPr>
              <w:t>AZ 1104, Bakı şəhəri, Sabunçu rayonu, Zabrat qəsəbəsi, Qazı Məhəmmədov küçəsi, giriş 95A</w:t>
            </w:r>
          </w:p>
          <w:p w14:paraId="502E051C" w14:textId="77777777" w:rsidR="00544C76" w:rsidRPr="00790A58" w:rsidRDefault="00876432" w:rsidP="00AE0E99">
            <w:pPr>
              <w:tabs>
                <w:tab w:val="left" w:leader="underscore" w:pos="1332"/>
              </w:tabs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Köhnə ünvan: Bakı Şəhəri, Sabunçu rayonu, Zabrat qəsəbəsi</w:t>
            </w:r>
          </w:p>
        </w:tc>
      </w:tr>
      <w:tr w:rsidR="00544C76" w:rsidRPr="00790A58" w14:paraId="6F0AD557" w14:textId="77777777" w:rsidTr="001F4F18">
        <w:trPr>
          <w:trHeight w:val="305"/>
        </w:trPr>
        <w:tc>
          <w:tcPr>
            <w:tcW w:w="4560" w:type="dxa"/>
            <w:vAlign w:val="center"/>
          </w:tcPr>
          <w:p w14:paraId="246E8482" w14:textId="77777777" w:rsidR="00544C76" w:rsidRPr="00790A58" w:rsidRDefault="00544C76" w:rsidP="00AE0E99">
            <w:pPr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Daşınmaz əmlakın mülkiyyət növü</w:t>
            </w:r>
          </w:p>
        </w:tc>
        <w:tc>
          <w:tcPr>
            <w:tcW w:w="4937" w:type="dxa"/>
            <w:vAlign w:val="center"/>
          </w:tcPr>
          <w:p w14:paraId="3EDE3E5A" w14:textId="77777777" w:rsidR="00544C76" w:rsidRPr="00790A58" w:rsidRDefault="00876432" w:rsidP="00AE0E99">
            <w:pPr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w:id="3" w:name="mulk_novu"/>
            <w:bookmarkEnd w:id="3"/>
            <w:r>
              <w:rPr>
                <w:rFonts w:ascii="Arial" w:hAnsi="Arial" w:cs="Arial"/>
                <w:bCs/>
                <w:sz w:val="18"/>
                <w:szCs w:val="18"/>
              </w:rPr>
              <w:t>Xüsusi</w:t>
            </w:r>
          </w:p>
        </w:tc>
      </w:tr>
      <w:tr w:rsidR="00544C76" w:rsidRPr="00790A58" w14:paraId="72013E8D" w14:textId="77777777" w:rsidTr="001F4F18">
        <w:trPr>
          <w:trHeight w:val="305"/>
        </w:trPr>
        <w:tc>
          <w:tcPr>
            <w:tcW w:w="4560" w:type="dxa"/>
            <w:vAlign w:val="center"/>
          </w:tcPr>
          <w:p w14:paraId="0DA751DC" w14:textId="77777777" w:rsidR="00544C76" w:rsidRPr="00790A58" w:rsidRDefault="00544C76" w:rsidP="00AE0E99">
            <w:pPr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Daşınmaz əmlakın</w:t>
            </w:r>
            <w:r w:rsidRPr="00790A58">
              <w:rPr>
                <w:rFonts w:ascii="Arial" w:hAnsi="Arial" w:cs="Arial"/>
                <w:b/>
                <w:sz w:val="18"/>
                <w:szCs w:val="18"/>
              </w:rPr>
              <w:t xml:space="preserve"> üzərində hüququn növü</w:t>
            </w:r>
          </w:p>
        </w:tc>
        <w:tc>
          <w:tcPr>
            <w:tcW w:w="4937" w:type="dxa"/>
            <w:vAlign w:val="center"/>
          </w:tcPr>
          <w:p w14:paraId="66FC2416" w14:textId="77777777" w:rsidR="00544C76" w:rsidRPr="00790A58" w:rsidRDefault="00876432" w:rsidP="00AE0E99">
            <w:pPr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w:id="4" w:name="huquq_novu"/>
            <w:bookmarkEnd w:id="4"/>
            <w:r>
              <w:rPr>
                <w:rFonts w:ascii="Arial" w:hAnsi="Arial" w:cs="Arial"/>
                <w:bCs/>
                <w:sz w:val="18"/>
                <w:szCs w:val="18"/>
              </w:rPr>
              <w:t>Mülkiyyət</w:t>
            </w:r>
          </w:p>
        </w:tc>
      </w:tr>
      <w:tr w:rsidR="00544C76" w:rsidRPr="00790A58" w14:paraId="7BBB6167" w14:textId="77777777" w:rsidTr="001F4F18">
        <w:trPr>
          <w:trHeight w:val="305"/>
        </w:trPr>
        <w:tc>
          <w:tcPr>
            <w:tcW w:w="4560" w:type="dxa"/>
            <w:vAlign w:val="center"/>
          </w:tcPr>
          <w:p w14:paraId="34C989E7" w14:textId="77777777" w:rsidR="00544C76" w:rsidRPr="00790A58" w:rsidRDefault="00544C76" w:rsidP="00AE0E99">
            <w:pPr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Daşınmaz əmlakın ümumi sahəsi (kvadratmetrlə)</w:t>
            </w:r>
          </w:p>
        </w:tc>
        <w:tc>
          <w:tcPr>
            <w:tcW w:w="4937" w:type="dxa"/>
            <w:vAlign w:val="center"/>
          </w:tcPr>
          <w:p w14:paraId="32BC454D" w14:textId="77777777" w:rsidR="00544C76" w:rsidRPr="00790A58" w:rsidRDefault="00876432" w:rsidP="00AE0E99">
            <w:pPr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w:id="5" w:name="umumi_sahe"/>
            <w:bookmarkEnd w:id="5"/>
            <w:r>
              <w:rPr>
                <w:rFonts w:ascii="Arial" w:hAnsi="Arial" w:cs="Arial"/>
                <w:bCs/>
                <w:sz w:val="18"/>
                <w:szCs w:val="18"/>
              </w:rPr>
              <w:t>162.9</w:t>
            </w:r>
          </w:p>
        </w:tc>
      </w:tr>
      <w:tr w:rsidR="00544C76" w:rsidRPr="00790A58" w14:paraId="6556BF04" w14:textId="77777777" w:rsidTr="001F4F18">
        <w:trPr>
          <w:trHeight w:val="305"/>
        </w:trPr>
        <w:tc>
          <w:tcPr>
            <w:tcW w:w="4560" w:type="dxa"/>
            <w:vAlign w:val="center"/>
          </w:tcPr>
          <w:p w14:paraId="5E94A2BA" w14:textId="77777777" w:rsidR="00544C76" w:rsidRDefault="00544C76" w:rsidP="00AE0E99">
            <w:pPr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w:rsidRPr="00790A58">
              <w:rPr>
                <w:rFonts w:ascii="Arial" w:hAnsi="Arial" w:cs="Arial"/>
                <w:b/>
                <w:sz w:val="18"/>
                <w:szCs w:val="18"/>
              </w:rPr>
              <w:t>Torpaq sahəsinin mülki</w:t>
            </w:r>
            <w:r>
              <w:rPr>
                <w:rFonts w:ascii="Arial" w:hAnsi="Arial" w:cs="Arial"/>
                <w:b/>
                <w:sz w:val="18"/>
                <w:szCs w:val="18"/>
              </w:rPr>
              <w:t>yyət növü</w:t>
            </w:r>
          </w:p>
        </w:tc>
        <w:tc>
          <w:tcPr>
            <w:tcW w:w="4937" w:type="dxa"/>
            <w:vAlign w:val="center"/>
          </w:tcPr>
          <w:p w14:paraId="0733B295" w14:textId="77777777" w:rsidR="00544C76" w:rsidRPr="00790A58" w:rsidRDefault="00876432" w:rsidP="00AE0E99">
            <w:pPr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w:id="6" w:name="torpaq_mulk_novu"/>
            <w:bookmarkEnd w:id="6"/>
            <w:r>
              <w:rPr>
                <w:rFonts w:ascii="Arial" w:hAnsi="Arial" w:cs="Arial"/>
                <w:bCs/>
                <w:sz w:val="18"/>
                <w:szCs w:val="18"/>
              </w:rPr>
              <w:t>Xüsusi</w:t>
            </w:r>
          </w:p>
        </w:tc>
      </w:tr>
      <w:tr w:rsidR="00544C76" w:rsidRPr="00790A58" w14:paraId="00BCDFED" w14:textId="77777777" w:rsidTr="001F4F18">
        <w:trPr>
          <w:trHeight w:val="305"/>
        </w:trPr>
        <w:tc>
          <w:tcPr>
            <w:tcW w:w="4560" w:type="dxa"/>
            <w:vAlign w:val="center"/>
          </w:tcPr>
          <w:p w14:paraId="4BEAE1D5" w14:textId="77777777" w:rsidR="00544C76" w:rsidRPr="00790A58" w:rsidRDefault="00544C76" w:rsidP="00AE0E99">
            <w:pPr>
              <w:spacing w:line="240" w:lineRule="atLeast"/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790A58">
              <w:rPr>
                <w:rFonts w:ascii="Arial" w:hAnsi="Arial" w:cs="Arial"/>
                <w:b/>
                <w:sz w:val="18"/>
                <w:szCs w:val="18"/>
              </w:rPr>
              <w:t>Torp</w:t>
            </w:r>
            <w:r>
              <w:rPr>
                <w:rFonts w:ascii="Arial" w:hAnsi="Arial" w:cs="Arial"/>
                <w:b/>
                <w:sz w:val="18"/>
                <w:szCs w:val="18"/>
              </w:rPr>
              <w:t>aq sahəsi üzərində hüququn növü</w:t>
            </w:r>
          </w:p>
        </w:tc>
        <w:tc>
          <w:tcPr>
            <w:tcW w:w="4937" w:type="dxa"/>
            <w:vAlign w:val="center"/>
          </w:tcPr>
          <w:p w14:paraId="0CE67901" w14:textId="77777777" w:rsidR="00544C76" w:rsidRPr="00790A58" w:rsidRDefault="00876432" w:rsidP="00AE0E99">
            <w:pPr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w:id="7" w:name="torpaq_huquq_novu"/>
            <w:bookmarkEnd w:id="7"/>
            <w:r>
              <w:rPr>
                <w:rFonts w:ascii="Arial" w:hAnsi="Arial" w:cs="Arial"/>
                <w:bCs/>
                <w:sz w:val="18"/>
                <w:szCs w:val="18"/>
              </w:rPr>
              <w:t>Mülkiyyət</w:t>
            </w:r>
          </w:p>
        </w:tc>
      </w:tr>
      <w:tr w:rsidR="00544C76" w:rsidRPr="00790A58" w14:paraId="5AA1B77E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68E7424A" w14:textId="77777777" w:rsidR="00544C76" w:rsidRPr="00790A58" w:rsidRDefault="003A0855" w:rsidP="003A0855">
            <w:pPr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Torpaq sahəsinin kateqoriyası</w:t>
            </w:r>
          </w:p>
        </w:tc>
        <w:tc>
          <w:tcPr>
            <w:tcW w:w="4937" w:type="dxa"/>
            <w:shd w:val="clear" w:color="auto" w:fill="auto"/>
            <w:vAlign w:val="center"/>
          </w:tcPr>
          <w:p w14:paraId="0AE6FDC2" w14:textId="77777777" w:rsidR="00544C76" w:rsidRPr="00790A58" w:rsidRDefault="00876432" w:rsidP="00AE0E99">
            <w:pPr>
              <w:spacing w:line="240" w:lineRule="atLeast"/>
              <w:rPr>
                <w:rFonts w:ascii="Arial" w:hAnsi="Arial" w:cs="Arial"/>
                <w:sz w:val="18"/>
                <w:szCs w:val="18"/>
              </w:rPr>
            </w:pPr>
            <w:bookmarkStart w:id="8" w:name="torpaq_kateqoriya"/>
            <w:bookmarkEnd w:id="8"/>
            <w:r>
              <w:rPr>
                <w:rFonts w:ascii="Arial" w:hAnsi="Arial" w:cs="Arial"/>
                <w:sz w:val="18"/>
                <w:szCs w:val="18"/>
              </w:rPr>
              <w:t>Yaşayış məntəqələrinin torpaqları</w:t>
            </w:r>
          </w:p>
        </w:tc>
      </w:tr>
      <w:tr w:rsidR="00544C76" w:rsidRPr="00790A58" w14:paraId="071BFD7C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09094993" w14:textId="77777777" w:rsidR="00544C76" w:rsidRPr="00790A58" w:rsidRDefault="00544C76" w:rsidP="00AE0E99">
            <w:pPr>
              <w:spacing w:line="240" w:lineRule="atLeast"/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Torpaq sahəsinin (ölçüsü, hektarla)</w:t>
            </w:r>
          </w:p>
        </w:tc>
        <w:tc>
          <w:tcPr>
            <w:tcW w:w="4937" w:type="dxa"/>
            <w:shd w:val="clear" w:color="auto" w:fill="auto"/>
            <w:vAlign w:val="center"/>
          </w:tcPr>
          <w:p w14:paraId="445835FD" w14:textId="77777777" w:rsidR="00544C76" w:rsidRPr="00790A58" w:rsidRDefault="00876432" w:rsidP="00AE0E99">
            <w:pPr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w:id="9" w:name="torpaq_sahe"/>
            <w:bookmarkEnd w:id="9"/>
            <w:r>
              <w:rPr>
                <w:rFonts w:ascii="Arial" w:hAnsi="Arial" w:cs="Arial"/>
                <w:bCs/>
                <w:sz w:val="18"/>
                <w:szCs w:val="18"/>
              </w:rPr>
              <w:t>0.04</w:t>
            </w:r>
          </w:p>
        </w:tc>
      </w:tr>
      <w:tr w:rsidR="00544C76" w:rsidRPr="00790A58" w14:paraId="07C4EFB0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57D837F7" w14:textId="77777777" w:rsidR="00544C76" w:rsidRPr="00790A58" w:rsidRDefault="00544C76" w:rsidP="00AE0E99">
            <w:pPr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Daşınmaz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əmlakın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r</w:t>
            </w:r>
            <w:r>
              <w:rPr>
                <w:rFonts w:ascii="Arial" w:hAnsi="Arial" w:cs="Arial"/>
                <w:b/>
                <w:sz w:val="18"/>
                <w:szCs w:val="18"/>
              </w:rPr>
              <w:t>eyestr nömrəsi</w:t>
            </w:r>
          </w:p>
        </w:tc>
        <w:tc>
          <w:tcPr>
            <w:tcW w:w="4937" w:type="dxa"/>
            <w:shd w:val="clear" w:color="auto" w:fill="auto"/>
            <w:vAlign w:val="center"/>
          </w:tcPr>
          <w:p w14:paraId="1CE7E83B" w14:textId="77777777" w:rsidR="00544C76" w:rsidRPr="00790A58" w:rsidRDefault="00876432" w:rsidP="00AE0E99">
            <w:pPr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w:id="10" w:name="reyestrNo"/>
            <w:bookmarkEnd w:id="10"/>
            <w:r>
              <w:rPr>
                <w:rFonts w:ascii="Arial" w:hAnsi="Arial" w:cs="Arial"/>
                <w:bCs/>
                <w:sz w:val="18"/>
                <w:szCs w:val="18"/>
              </w:rPr>
              <w:t>005013055966-10301</w:t>
            </w:r>
          </w:p>
        </w:tc>
      </w:tr>
    </w:tbl>
    <w:p w14:paraId="292BD4A8" w14:textId="77777777" w:rsidR="00544C76" w:rsidRDefault="00544C76" w:rsidP="00544C76">
      <w:pPr>
        <w:jc w:val="center"/>
        <w:rPr>
          <w:rFonts w:ascii="Arial" w:hAnsi="Arial" w:cs="Arial"/>
          <w:b/>
          <w:sz w:val="18"/>
          <w:szCs w:val="18"/>
        </w:rPr>
      </w:pPr>
    </w:p>
    <w:p w14:paraId="118A00D5" w14:textId="77777777" w:rsidR="00544C76" w:rsidRPr="00940113" w:rsidRDefault="00544C76" w:rsidP="00544C76">
      <w:pPr>
        <w:jc w:val="center"/>
        <w:rPr>
          <w:rFonts w:ascii="Arial" w:hAnsi="Arial" w:cs="Arial"/>
          <w:b/>
          <w:sz w:val="18"/>
          <w:szCs w:val="18"/>
        </w:rPr>
      </w:pPr>
      <w:r w:rsidRPr="00D40A5C">
        <w:rPr>
          <w:rFonts w:ascii="Arial" w:hAnsi="Arial" w:cs="Arial"/>
          <w:b/>
          <w:sz w:val="18"/>
          <w:szCs w:val="18"/>
        </w:rPr>
        <w:t>Hüquq sahibləri</w:t>
      </w:r>
    </w:p>
    <w:tbl>
      <w:tblPr>
        <w:tblW w:w="9497" w:type="dxa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3391"/>
        <w:gridCol w:w="1984"/>
        <w:gridCol w:w="1843"/>
        <w:gridCol w:w="1559"/>
      </w:tblGrid>
      <w:tr w:rsidR="00544C76" w:rsidRPr="00790A58" w14:paraId="7B6E0386" w14:textId="77777777" w:rsidTr="001F4F18">
        <w:trPr>
          <w:trHeight w:val="273"/>
        </w:trPr>
        <w:tc>
          <w:tcPr>
            <w:tcW w:w="720" w:type="dxa"/>
            <w:shd w:val="clear" w:color="auto" w:fill="auto"/>
            <w:vAlign w:val="center"/>
          </w:tcPr>
          <w:p w14:paraId="764EB003" w14:textId="77777777" w:rsidR="00544C76" w:rsidRPr="005C211F" w:rsidRDefault="00544C76" w:rsidP="00AE0E99">
            <w:pPr>
              <w:ind w:left="-51" w:right="-51"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5C211F">
              <w:rPr>
                <w:rFonts w:ascii="Arial" w:hAnsi="Arial" w:cs="Arial"/>
                <w:b/>
                <w:sz w:val="18"/>
                <w:szCs w:val="18"/>
              </w:rPr>
              <w:t xml:space="preserve">Sıra </w:t>
            </w:r>
            <w:r w:rsidRPr="005C211F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№</w:t>
            </w:r>
          </w:p>
        </w:tc>
        <w:tc>
          <w:tcPr>
            <w:tcW w:w="3391" w:type="dxa"/>
            <w:shd w:val="clear" w:color="auto" w:fill="auto"/>
            <w:vAlign w:val="center"/>
          </w:tcPr>
          <w:p w14:paraId="43C34B9D" w14:textId="77777777" w:rsidR="00544C76" w:rsidRPr="005C211F" w:rsidRDefault="00544C76" w:rsidP="00AE0E99">
            <w:pPr>
              <w:ind w:left="-8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C211F">
              <w:rPr>
                <w:rFonts w:ascii="Arial" w:hAnsi="Arial" w:cs="Arial"/>
                <w:b/>
                <w:sz w:val="18"/>
                <w:szCs w:val="18"/>
              </w:rPr>
              <w:t>Hüquq sahibinin adı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638AEDC" w14:textId="77777777" w:rsidR="00544C76" w:rsidRPr="005C211F" w:rsidRDefault="00544C76" w:rsidP="00AE0E99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C211F">
              <w:rPr>
                <w:rFonts w:ascii="Arial" w:hAnsi="Arial" w:cs="Arial"/>
                <w:b/>
                <w:sz w:val="18"/>
                <w:szCs w:val="18"/>
              </w:rPr>
              <w:t>Payı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7990C2F" w14:textId="77777777" w:rsidR="00544C76" w:rsidRPr="005C211F" w:rsidRDefault="00544C76" w:rsidP="00AE0E99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>Qeydiyyat</w:t>
            </w:r>
            <w:proofErr w:type="spellEnd"/>
            <w:r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>nömrəsi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05752DE3" w14:textId="77777777" w:rsidR="00544C76" w:rsidRPr="005C211F" w:rsidRDefault="00544C76" w:rsidP="00AE0E99">
            <w:pPr>
              <w:ind w:left="-108" w:right="-5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>Qeydiyyat</w:t>
            </w:r>
            <w:proofErr w:type="spellEnd"/>
            <w:r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>tarixi</w:t>
            </w:r>
            <w:proofErr w:type="spellEnd"/>
          </w:p>
        </w:tc>
      </w:tr>
      <w:tr w:rsidR="00544C76" w:rsidRPr="00790A58" w14:paraId="77A9FB80" w14:textId="77777777" w:rsidTr="001F4F18">
        <w:tc>
          <w:tcPr>
            <w:tcW w:w="720" w:type="dxa"/>
            <w:shd w:val="clear" w:color="auto" w:fill="auto"/>
            <w:vAlign w:val="center"/>
          </w:tcPr>
          <w:p w14:paraId="468A365F" w14:textId="77777777" w:rsidR="00544C76" w:rsidRPr="005C211F" w:rsidRDefault="00876432" w:rsidP="001F4F18">
            <w:pPr>
              <w:ind w:left="-392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11" w:name="HS"/>
            <w:bookmarkEnd w:id="11"/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391" w:type="dxa"/>
            <w:shd w:val="clear" w:color="auto" w:fill="auto"/>
            <w:vAlign w:val="center"/>
          </w:tcPr>
          <w:p w14:paraId="3F54BCBE" w14:textId="77777777" w:rsidR="00544C76" w:rsidRPr="005C211F" w:rsidRDefault="00876432" w:rsidP="00AE0E99">
            <w:pPr>
              <w:ind w:left="-87" w:right="-10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Rusadze Vera Vladimirovna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0D9A3E2" w14:textId="77777777" w:rsidR="00544C76" w:rsidRPr="005C211F" w:rsidRDefault="00876432" w:rsidP="00AE0E99">
            <w:pPr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Tam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870ED4B" w14:textId="77777777" w:rsidR="00544C76" w:rsidRPr="005C211F" w:rsidRDefault="00876432" w:rsidP="00AE0E9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1126027871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4C2812" w14:textId="77777777" w:rsidR="00544C76" w:rsidRPr="005C211F" w:rsidRDefault="00876432" w:rsidP="00AE0E9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08.05.2026</w:t>
            </w:r>
          </w:p>
        </w:tc>
      </w:tr>
    </w:tbl>
    <w:p w14:paraId="4F2249D9" w14:textId="77777777" w:rsidR="00544C76" w:rsidRDefault="00544C76" w:rsidP="00544C76">
      <w:pPr>
        <w:jc w:val="both"/>
        <w:rPr>
          <w:rFonts w:ascii="Arial" w:hAnsi="Arial" w:cs="Arial"/>
          <w:sz w:val="18"/>
          <w:szCs w:val="18"/>
        </w:rPr>
      </w:pPr>
    </w:p>
    <w:p w14:paraId="7177D67B" w14:textId="77777777" w:rsidR="00544C76" w:rsidRPr="00790A58" w:rsidRDefault="00544C76" w:rsidP="00544C76">
      <w:pPr>
        <w:ind w:left="1418"/>
        <w:jc w:val="both"/>
        <w:rPr>
          <w:rFonts w:ascii="Arial" w:hAnsi="Arial" w:cs="Arial"/>
          <w:sz w:val="18"/>
          <w:szCs w:val="18"/>
        </w:rPr>
      </w:pPr>
      <w:r w:rsidRPr="00790A58">
        <w:rPr>
          <w:rFonts w:ascii="Arial" w:hAnsi="Arial" w:cs="Arial"/>
          <w:sz w:val="18"/>
          <w:szCs w:val="18"/>
        </w:rPr>
        <w:t>Daşınmaz əmlakın dövlət reyestrində</w:t>
      </w:r>
      <w:r w:rsidRPr="00790A58">
        <w:rPr>
          <w:rFonts w:ascii="Arial" w:hAnsi="Arial" w:cs="Arial"/>
          <w:b/>
          <w:sz w:val="18"/>
          <w:szCs w:val="18"/>
        </w:rPr>
        <w:t xml:space="preserve"> </w:t>
      </w:r>
      <w:bookmarkStart w:id="12" w:name="bookNo"/>
      <w:bookmarkEnd w:id="12"/>
      <w:r w:rsidR="00876432">
        <w:rPr>
          <w:rFonts w:ascii="Arial" w:hAnsi="Arial" w:cs="Arial"/>
          <w:b/>
          <w:sz w:val="18"/>
          <w:szCs w:val="18"/>
        </w:rPr>
        <w:t>805</w:t>
      </w:r>
      <w:r w:rsidRPr="00790A58">
        <w:rPr>
          <w:rFonts w:ascii="Arial" w:hAnsi="Arial" w:cs="Arial"/>
          <w:b/>
          <w:sz w:val="18"/>
          <w:szCs w:val="18"/>
        </w:rPr>
        <w:t xml:space="preserve"> </w:t>
      </w:r>
      <w:r w:rsidRPr="00790A58">
        <w:rPr>
          <w:rFonts w:ascii="Arial" w:hAnsi="Arial" w:cs="Arial"/>
          <w:sz w:val="18"/>
          <w:szCs w:val="18"/>
        </w:rPr>
        <w:t>nömrəli reyestr kitabının</w:t>
      </w:r>
      <w:r w:rsidRPr="00790A58">
        <w:rPr>
          <w:rFonts w:ascii="Arial" w:hAnsi="Arial" w:cs="Arial"/>
          <w:b/>
          <w:sz w:val="18"/>
          <w:szCs w:val="18"/>
        </w:rPr>
        <w:t xml:space="preserve"> </w:t>
      </w:r>
      <w:bookmarkStart w:id="13" w:name="pageNo"/>
      <w:bookmarkEnd w:id="13"/>
      <w:r w:rsidR="00876432">
        <w:rPr>
          <w:rFonts w:ascii="Arial" w:hAnsi="Arial" w:cs="Arial"/>
          <w:b/>
          <w:sz w:val="18"/>
          <w:szCs w:val="18"/>
        </w:rPr>
        <w:t>64</w:t>
      </w:r>
      <w:r w:rsidRPr="00790A58">
        <w:rPr>
          <w:rFonts w:ascii="Arial" w:hAnsi="Arial" w:cs="Arial"/>
          <w:b/>
          <w:sz w:val="18"/>
          <w:szCs w:val="18"/>
        </w:rPr>
        <w:t xml:space="preserve"> </w:t>
      </w:r>
      <w:r w:rsidRPr="00790A58">
        <w:rPr>
          <w:rFonts w:ascii="Arial" w:hAnsi="Arial" w:cs="Arial"/>
          <w:sz w:val="18"/>
          <w:szCs w:val="18"/>
        </w:rPr>
        <w:t>nömrəli vərəqində qeydiyyata alınmışdır.</w:t>
      </w:r>
    </w:p>
    <w:p w14:paraId="1D6C25EC" w14:textId="77777777" w:rsidR="00544C76" w:rsidRPr="00107FD8" w:rsidRDefault="00876432" w:rsidP="00544C76">
      <w:pPr>
        <w:pStyle w:val="Footer"/>
        <w:tabs>
          <w:tab w:val="clear" w:pos="4677"/>
          <w:tab w:val="clear" w:pos="9355"/>
        </w:tabs>
        <w:ind w:left="1418" w:right="357"/>
        <w:rPr>
          <w:rFonts w:ascii="Arial" w:hAnsi="Arial" w:cs="Arial"/>
          <w:b/>
          <w:sz w:val="16"/>
          <w:szCs w:val="18"/>
        </w:rPr>
      </w:pPr>
      <w:r w:rsidRPr="004C6CA9">
        <w:rPr>
          <w:rFonts w:ascii="Arial" w:hAnsi="Arial" w:cs="Arial"/>
          <w:noProof/>
          <w:sz w:val="16"/>
          <w:szCs w:val="18"/>
          <w:lang w:val="ru-RU" w:eastAsia="ru-RU"/>
        </w:rPr>
        <w:drawing>
          <wp:inline distT="0" distB="0" distL="0" distR="0" wp14:anchorId="000D91DE" wp14:editId="23A197A4">
            <wp:extent cx="6124575" cy="952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7E50" w14:textId="77777777" w:rsidR="00544C76" w:rsidRPr="003B310F" w:rsidRDefault="00544C76" w:rsidP="00544C76">
      <w:pPr>
        <w:rPr>
          <w:sz w:val="16"/>
          <w:szCs w:val="16"/>
        </w:rPr>
      </w:pPr>
    </w:p>
    <w:p w14:paraId="29B5AA04" w14:textId="77777777" w:rsidR="00DC2883" w:rsidRPr="003B310F" w:rsidRDefault="005F2C22" w:rsidP="00544C76">
      <w:pPr>
        <w:rPr>
          <w:sz w:val="16"/>
          <w:szCs w:val="16"/>
        </w:rPr>
      </w:pPr>
      <w:r w:rsidRPr="003B310F">
        <w:rPr>
          <w:sz w:val="16"/>
          <w:szCs w:val="16"/>
        </w:rPr>
        <w:tab/>
      </w:r>
      <w:r w:rsidRPr="003B310F">
        <w:rPr>
          <w:sz w:val="16"/>
          <w:szCs w:val="16"/>
        </w:rPr>
        <w:tab/>
      </w:r>
      <w:bookmarkStart w:id="14" w:name="qrcode"/>
      <w:bookmarkEnd w:id="14"/>
      <w:r w:rsidR="00876432">
        <w:rPr>
          <w:noProof/>
          <w:sz w:val="16"/>
          <w:szCs w:val="16"/>
        </w:rPr>
        <w:drawing>
          <wp:inline distT="0" distB="0" distL="0" distR="0" wp14:anchorId="09432595" wp14:editId="70056C50">
            <wp:extent cx="952500" cy="952500"/>
            <wp:effectExtent l="0" t="0" r="0" b="0"/>
            <wp:docPr id="1" name="Рисунок 1" descr="C:\Docs\TEMP_ARXIV\112602787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s\TEMP_ARXIV\1126027871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24F5" w14:textId="77777777" w:rsidR="00DC2883" w:rsidRPr="003B310F" w:rsidRDefault="00A66D65" w:rsidP="00544C76">
      <w:pPr>
        <w:rPr>
          <w:sz w:val="16"/>
          <w:szCs w:val="16"/>
        </w:rPr>
      </w:pPr>
      <w:r w:rsidRPr="003B310F">
        <w:rPr>
          <w:sz w:val="16"/>
          <w:szCs w:val="16"/>
        </w:rPr>
        <w:tab/>
      </w:r>
      <w:r w:rsidR="00233401" w:rsidRPr="003B310F">
        <w:rPr>
          <w:sz w:val="16"/>
          <w:szCs w:val="16"/>
        </w:rPr>
        <w:tab/>
      </w:r>
      <w:bookmarkStart w:id="15" w:name="barcode_reyestrn"/>
      <w:bookmarkEnd w:id="15"/>
    </w:p>
    <w:p w14:paraId="1FBEAC1D" w14:textId="77777777" w:rsidR="00233401" w:rsidRPr="003B310F" w:rsidRDefault="00233401" w:rsidP="00544C76">
      <w:pPr>
        <w:rPr>
          <w:sz w:val="16"/>
          <w:szCs w:val="16"/>
        </w:rPr>
      </w:pPr>
    </w:p>
    <w:p w14:paraId="70DD9798" w14:textId="77777777" w:rsidR="00233401" w:rsidRPr="003B310F" w:rsidRDefault="00A66D65" w:rsidP="00544C76">
      <w:pPr>
        <w:rPr>
          <w:sz w:val="16"/>
          <w:szCs w:val="16"/>
        </w:rPr>
      </w:pPr>
      <w:r w:rsidRPr="003B310F">
        <w:rPr>
          <w:sz w:val="16"/>
          <w:szCs w:val="16"/>
        </w:rPr>
        <w:tab/>
      </w:r>
      <w:r w:rsidR="00233401" w:rsidRPr="003B310F">
        <w:rPr>
          <w:sz w:val="16"/>
          <w:szCs w:val="16"/>
        </w:rPr>
        <w:tab/>
      </w:r>
      <w:bookmarkStart w:id="16" w:name="barcode_qeydn"/>
      <w:bookmarkEnd w:id="16"/>
    </w:p>
    <w:sectPr w:rsidR="00233401" w:rsidRPr="003B310F" w:rsidSect="00544C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0" w:right="1701" w:bottom="709" w:left="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CF79D" w14:textId="77777777" w:rsidR="00374849" w:rsidRDefault="00374849">
      <w:r>
        <w:separator/>
      </w:r>
    </w:p>
  </w:endnote>
  <w:endnote w:type="continuationSeparator" w:id="0">
    <w:p w14:paraId="700BCE8D" w14:textId="77777777" w:rsidR="00374849" w:rsidRDefault="00374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A136B" w14:textId="77777777" w:rsidR="00972BEF" w:rsidRDefault="00972BEF" w:rsidP="00B10C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5F79902" w14:textId="77777777" w:rsidR="00972BEF" w:rsidRDefault="00972BEF" w:rsidP="00FB532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E6DD7" w14:textId="77777777" w:rsidR="00B67A7B" w:rsidRPr="007C4A48" w:rsidRDefault="00B67A7B" w:rsidP="00202A4E">
    <w:pPr>
      <w:pStyle w:val="Footer"/>
      <w:tabs>
        <w:tab w:val="clear" w:pos="4677"/>
        <w:tab w:val="left" w:pos="4500"/>
        <w:tab w:val="left" w:pos="7200"/>
      </w:tabs>
      <w:spacing w:line="360" w:lineRule="auto"/>
      <w:rPr>
        <w:b/>
        <w:sz w:val="26"/>
        <w:szCs w:val="2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7B6A0" w14:textId="77777777" w:rsidR="00FC04C8" w:rsidRDefault="00FC04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3BE68" w14:textId="77777777" w:rsidR="00374849" w:rsidRDefault="00374849">
      <w:r>
        <w:separator/>
      </w:r>
    </w:p>
  </w:footnote>
  <w:footnote w:type="continuationSeparator" w:id="0">
    <w:p w14:paraId="27994164" w14:textId="77777777" w:rsidR="00374849" w:rsidRDefault="00374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55BFA" w14:textId="77777777" w:rsidR="00FC04C8" w:rsidRDefault="00242481">
    <w:pPr>
      <w:pStyle w:val="Header"/>
    </w:pPr>
    <w:r>
      <w:rPr>
        <w:noProof/>
      </w:rPr>
      <w:pict w14:anchorId="651CB5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0618226" o:spid="_x0000_s2161" type="#_x0000_t75" style="position:absolute;margin-left:0;margin-top:0;width:682.5pt;height:855.05pt;z-index:-251658752;mso-position-horizontal:center;mso-position-horizontal-relative:margin;mso-position-vertical:center;mso-position-vertical-relative:margin" o:allowincell="f">
          <v:imagedata r:id="rId1" o:title="compresse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43414" w14:textId="77777777" w:rsidR="00FC04C8" w:rsidRDefault="00242481">
    <w:pPr>
      <w:pStyle w:val="Header"/>
    </w:pPr>
    <w:r>
      <w:rPr>
        <w:noProof/>
      </w:rPr>
      <w:pict w14:anchorId="196FAA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0618227" o:spid="_x0000_s2162" type="#_x0000_t75" style="position:absolute;margin-left:0;margin-top:0;width:682.5pt;height:855.05pt;z-index:-251657728;mso-position-horizontal:center;mso-position-horizontal-relative:margin;mso-position-vertical:center;mso-position-vertical-relative:margin" o:allowincell="f">
          <v:imagedata r:id="rId1" o:title="compresse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56070" w14:textId="77777777" w:rsidR="00FC04C8" w:rsidRDefault="00242481">
    <w:pPr>
      <w:pStyle w:val="Header"/>
    </w:pPr>
    <w:r>
      <w:rPr>
        <w:noProof/>
      </w:rPr>
      <w:pict w14:anchorId="6BE78E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0618225" o:spid="_x0000_s2160" type="#_x0000_t75" style="position:absolute;margin-left:0;margin-top:0;width:682.5pt;height:855.05pt;z-index:-251659776;mso-position-horizontal:center;mso-position-horizontal-relative:margin;mso-position-vertical:center;mso-position-vertical-relative:margin" o:allowincell="f">
          <v:imagedata r:id="rId1" o:title="compresse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85"/>
  <w:hyphenationZone w:val="425"/>
  <w:drawingGridHorizontalSpacing w:val="57"/>
  <w:drawingGridVerticalSpacing w:val="57"/>
  <w:characterSpacingControl w:val="doNotCompress"/>
  <w:hdrShapeDefaults>
    <o:shapedefaults v:ext="edit" spidmax="21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32"/>
    <w:rsid w:val="00014252"/>
    <w:rsid w:val="00026A82"/>
    <w:rsid w:val="00027789"/>
    <w:rsid w:val="00030696"/>
    <w:rsid w:val="00065D3F"/>
    <w:rsid w:val="000A0D06"/>
    <w:rsid w:val="000A51CC"/>
    <w:rsid w:val="000B5857"/>
    <w:rsid w:val="000F06B2"/>
    <w:rsid w:val="000F43CF"/>
    <w:rsid w:val="00107FD8"/>
    <w:rsid w:val="00110DC8"/>
    <w:rsid w:val="001121B4"/>
    <w:rsid w:val="00120E24"/>
    <w:rsid w:val="00133995"/>
    <w:rsid w:val="00140181"/>
    <w:rsid w:val="0016436B"/>
    <w:rsid w:val="00166715"/>
    <w:rsid w:val="0017044F"/>
    <w:rsid w:val="00171A2B"/>
    <w:rsid w:val="00183E00"/>
    <w:rsid w:val="00194795"/>
    <w:rsid w:val="001A0609"/>
    <w:rsid w:val="001C5F03"/>
    <w:rsid w:val="001D3F59"/>
    <w:rsid w:val="001E1933"/>
    <w:rsid w:val="001F4F18"/>
    <w:rsid w:val="00202A4E"/>
    <w:rsid w:val="00223D3B"/>
    <w:rsid w:val="00224E97"/>
    <w:rsid w:val="00233401"/>
    <w:rsid w:val="002409E2"/>
    <w:rsid w:val="00242481"/>
    <w:rsid w:val="00250FF8"/>
    <w:rsid w:val="00252123"/>
    <w:rsid w:val="00273BF5"/>
    <w:rsid w:val="0028041B"/>
    <w:rsid w:val="00292069"/>
    <w:rsid w:val="002944B2"/>
    <w:rsid w:val="002A0DB0"/>
    <w:rsid w:val="002A1C3C"/>
    <w:rsid w:val="002B23D3"/>
    <w:rsid w:val="002B5823"/>
    <w:rsid w:val="002B5DA2"/>
    <w:rsid w:val="002C54AF"/>
    <w:rsid w:val="002D0177"/>
    <w:rsid w:val="002E11C0"/>
    <w:rsid w:val="002E216A"/>
    <w:rsid w:val="002E2A63"/>
    <w:rsid w:val="002F0727"/>
    <w:rsid w:val="002F5E3F"/>
    <w:rsid w:val="00310B4A"/>
    <w:rsid w:val="00320C5D"/>
    <w:rsid w:val="00325D56"/>
    <w:rsid w:val="00341EDE"/>
    <w:rsid w:val="00362B7B"/>
    <w:rsid w:val="00374849"/>
    <w:rsid w:val="003757F5"/>
    <w:rsid w:val="003760C3"/>
    <w:rsid w:val="00385E58"/>
    <w:rsid w:val="00386322"/>
    <w:rsid w:val="00395EED"/>
    <w:rsid w:val="00397924"/>
    <w:rsid w:val="003A0855"/>
    <w:rsid w:val="003A3756"/>
    <w:rsid w:val="003B310F"/>
    <w:rsid w:val="003B6E3B"/>
    <w:rsid w:val="003B74E1"/>
    <w:rsid w:val="003C541C"/>
    <w:rsid w:val="003D56B1"/>
    <w:rsid w:val="003D7BFB"/>
    <w:rsid w:val="003D7C00"/>
    <w:rsid w:val="003E796C"/>
    <w:rsid w:val="00402475"/>
    <w:rsid w:val="00405D2E"/>
    <w:rsid w:val="00437C95"/>
    <w:rsid w:val="00464336"/>
    <w:rsid w:val="00484F8A"/>
    <w:rsid w:val="004935C3"/>
    <w:rsid w:val="00495D0C"/>
    <w:rsid w:val="004A6BD0"/>
    <w:rsid w:val="004C6CA9"/>
    <w:rsid w:val="004D563F"/>
    <w:rsid w:val="004D6B5D"/>
    <w:rsid w:val="004F27C8"/>
    <w:rsid w:val="005250DA"/>
    <w:rsid w:val="00544C76"/>
    <w:rsid w:val="00550D66"/>
    <w:rsid w:val="00562573"/>
    <w:rsid w:val="0058259C"/>
    <w:rsid w:val="00582B04"/>
    <w:rsid w:val="005A30D6"/>
    <w:rsid w:val="005C211F"/>
    <w:rsid w:val="005C2385"/>
    <w:rsid w:val="005C7610"/>
    <w:rsid w:val="005D1F76"/>
    <w:rsid w:val="005E160F"/>
    <w:rsid w:val="005E6230"/>
    <w:rsid w:val="005F2C22"/>
    <w:rsid w:val="005F33C5"/>
    <w:rsid w:val="006117EC"/>
    <w:rsid w:val="00615B7B"/>
    <w:rsid w:val="006215A1"/>
    <w:rsid w:val="006260AD"/>
    <w:rsid w:val="00635262"/>
    <w:rsid w:val="00670CEB"/>
    <w:rsid w:val="006714A5"/>
    <w:rsid w:val="00677FF0"/>
    <w:rsid w:val="00686158"/>
    <w:rsid w:val="00691BB6"/>
    <w:rsid w:val="00693452"/>
    <w:rsid w:val="006935DE"/>
    <w:rsid w:val="006B7C15"/>
    <w:rsid w:val="006C264E"/>
    <w:rsid w:val="006D467F"/>
    <w:rsid w:val="006E0892"/>
    <w:rsid w:val="00703121"/>
    <w:rsid w:val="0072095F"/>
    <w:rsid w:val="00735276"/>
    <w:rsid w:val="00745EC7"/>
    <w:rsid w:val="00757418"/>
    <w:rsid w:val="007716C9"/>
    <w:rsid w:val="00790A58"/>
    <w:rsid w:val="007922EE"/>
    <w:rsid w:val="0079586D"/>
    <w:rsid w:val="007B1755"/>
    <w:rsid w:val="007C164C"/>
    <w:rsid w:val="007C4A48"/>
    <w:rsid w:val="007C5653"/>
    <w:rsid w:val="007E2F39"/>
    <w:rsid w:val="007E355B"/>
    <w:rsid w:val="007F1BAA"/>
    <w:rsid w:val="007F6C1B"/>
    <w:rsid w:val="007F74B8"/>
    <w:rsid w:val="00812282"/>
    <w:rsid w:val="0081677E"/>
    <w:rsid w:val="00830816"/>
    <w:rsid w:val="00833EEB"/>
    <w:rsid w:val="0084025B"/>
    <w:rsid w:val="008433F2"/>
    <w:rsid w:val="00845DD9"/>
    <w:rsid w:val="00846A68"/>
    <w:rsid w:val="00875A56"/>
    <w:rsid w:val="00876432"/>
    <w:rsid w:val="00877817"/>
    <w:rsid w:val="008802F8"/>
    <w:rsid w:val="00894075"/>
    <w:rsid w:val="008965B5"/>
    <w:rsid w:val="008B0DA4"/>
    <w:rsid w:val="008B2D40"/>
    <w:rsid w:val="008D3D76"/>
    <w:rsid w:val="008D6B96"/>
    <w:rsid w:val="008E4421"/>
    <w:rsid w:val="009035B5"/>
    <w:rsid w:val="00914176"/>
    <w:rsid w:val="0093568E"/>
    <w:rsid w:val="00940113"/>
    <w:rsid w:val="00952CF4"/>
    <w:rsid w:val="00955371"/>
    <w:rsid w:val="00965A7D"/>
    <w:rsid w:val="00967AA2"/>
    <w:rsid w:val="00967B5F"/>
    <w:rsid w:val="0097212C"/>
    <w:rsid w:val="00972BEF"/>
    <w:rsid w:val="00974E34"/>
    <w:rsid w:val="00976521"/>
    <w:rsid w:val="009766F8"/>
    <w:rsid w:val="00997935"/>
    <w:rsid w:val="009A61D2"/>
    <w:rsid w:val="009B3DF8"/>
    <w:rsid w:val="009B7618"/>
    <w:rsid w:val="009D2C24"/>
    <w:rsid w:val="009E7A66"/>
    <w:rsid w:val="009F2AA4"/>
    <w:rsid w:val="00A02DDC"/>
    <w:rsid w:val="00A0514F"/>
    <w:rsid w:val="00A15ACA"/>
    <w:rsid w:val="00A545F5"/>
    <w:rsid w:val="00A648D7"/>
    <w:rsid w:val="00A66D65"/>
    <w:rsid w:val="00A7478C"/>
    <w:rsid w:val="00AA2D51"/>
    <w:rsid w:val="00AB0505"/>
    <w:rsid w:val="00AC4BB9"/>
    <w:rsid w:val="00AC693A"/>
    <w:rsid w:val="00AD621C"/>
    <w:rsid w:val="00AD7115"/>
    <w:rsid w:val="00AE0E99"/>
    <w:rsid w:val="00AF7CDC"/>
    <w:rsid w:val="00B016A6"/>
    <w:rsid w:val="00B10292"/>
    <w:rsid w:val="00B10C9A"/>
    <w:rsid w:val="00B175FA"/>
    <w:rsid w:val="00B20F63"/>
    <w:rsid w:val="00B23596"/>
    <w:rsid w:val="00B539AC"/>
    <w:rsid w:val="00B558D7"/>
    <w:rsid w:val="00B65E2E"/>
    <w:rsid w:val="00B67A7B"/>
    <w:rsid w:val="00B724C6"/>
    <w:rsid w:val="00B772A0"/>
    <w:rsid w:val="00B8401E"/>
    <w:rsid w:val="00B938B8"/>
    <w:rsid w:val="00BA68F3"/>
    <w:rsid w:val="00BB5AA2"/>
    <w:rsid w:val="00BC3038"/>
    <w:rsid w:val="00BD3885"/>
    <w:rsid w:val="00BE63C7"/>
    <w:rsid w:val="00C00E7E"/>
    <w:rsid w:val="00C02830"/>
    <w:rsid w:val="00C06F83"/>
    <w:rsid w:val="00C20CF7"/>
    <w:rsid w:val="00C22AA1"/>
    <w:rsid w:val="00C93CEF"/>
    <w:rsid w:val="00C96512"/>
    <w:rsid w:val="00CB4A4B"/>
    <w:rsid w:val="00CC537E"/>
    <w:rsid w:val="00CD3037"/>
    <w:rsid w:val="00CD3485"/>
    <w:rsid w:val="00CE3649"/>
    <w:rsid w:val="00CE4DC9"/>
    <w:rsid w:val="00D05642"/>
    <w:rsid w:val="00D05727"/>
    <w:rsid w:val="00D057AA"/>
    <w:rsid w:val="00D11E16"/>
    <w:rsid w:val="00D363A9"/>
    <w:rsid w:val="00D36E2A"/>
    <w:rsid w:val="00D376ED"/>
    <w:rsid w:val="00D41D59"/>
    <w:rsid w:val="00D4261A"/>
    <w:rsid w:val="00D535EF"/>
    <w:rsid w:val="00D544B9"/>
    <w:rsid w:val="00D64690"/>
    <w:rsid w:val="00D844A9"/>
    <w:rsid w:val="00D84B86"/>
    <w:rsid w:val="00D91DA1"/>
    <w:rsid w:val="00D95998"/>
    <w:rsid w:val="00DB0930"/>
    <w:rsid w:val="00DB23CC"/>
    <w:rsid w:val="00DC2883"/>
    <w:rsid w:val="00DF2D85"/>
    <w:rsid w:val="00DF6CC3"/>
    <w:rsid w:val="00E075FB"/>
    <w:rsid w:val="00E20FDC"/>
    <w:rsid w:val="00E251B9"/>
    <w:rsid w:val="00E34AF2"/>
    <w:rsid w:val="00E47E3B"/>
    <w:rsid w:val="00E7313E"/>
    <w:rsid w:val="00E775D0"/>
    <w:rsid w:val="00E83AAE"/>
    <w:rsid w:val="00E87836"/>
    <w:rsid w:val="00EA6F01"/>
    <w:rsid w:val="00EB21CE"/>
    <w:rsid w:val="00EB75B1"/>
    <w:rsid w:val="00EC65BD"/>
    <w:rsid w:val="00ED60C6"/>
    <w:rsid w:val="00EE70A4"/>
    <w:rsid w:val="00EF3BE7"/>
    <w:rsid w:val="00F02BC6"/>
    <w:rsid w:val="00F031D5"/>
    <w:rsid w:val="00F2307E"/>
    <w:rsid w:val="00F343E3"/>
    <w:rsid w:val="00F362BD"/>
    <w:rsid w:val="00F45ECB"/>
    <w:rsid w:val="00F47C99"/>
    <w:rsid w:val="00F644CF"/>
    <w:rsid w:val="00F673D1"/>
    <w:rsid w:val="00F92CA5"/>
    <w:rsid w:val="00FB05AC"/>
    <w:rsid w:val="00FB5322"/>
    <w:rsid w:val="00FC04C8"/>
    <w:rsid w:val="00FC359E"/>
    <w:rsid w:val="00FE7703"/>
    <w:rsid w:val="00FE7DB1"/>
    <w:rsid w:val="00FF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63"/>
    <o:shapelayout v:ext="edit">
      <o:idmap v:ext="edit" data="1"/>
    </o:shapelayout>
  </w:shapeDefaults>
  <w:decimalSymbol w:val=","/>
  <w:listSeparator w:val=";"/>
  <w14:docId w14:val="4EFD31B6"/>
  <w15:chartTrackingRefBased/>
  <w15:docId w15:val="{002E6B47-5616-4BC9-8ADD-97F3EA1A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az-Latn-AZ" w:eastAsia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0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FB5322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FB5322"/>
  </w:style>
  <w:style w:type="paragraph" w:styleId="Header">
    <w:name w:val="header"/>
    <w:basedOn w:val="Normal"/>
    <w:rsid w:val="00FB5322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202A4E"/>
    <w:rPr>
      <w:sz w:val="24"/>
      <w:szCs w:val="24"/>
    </w:rPr>
  </w:style>
  <w:style w:type="paragraph" w:styleId="BalloonText">
    <w:name w:val="Balloon Text"/>
    <w:basedOn w:val="Normal"/>
    <w:link w:val="BalloonTextChar"/>
    <w:rsid w:val="008764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76432"/>
    <w:rPr>
      <w:rFonts w:ascii="Segoe UI" w:hAnsi="Segoe UI" w:cs="Segoe UI"/>
      <w:sz w:val="18"/>
      <w:szCs w:val="18"/>
      <w:lang w:val="az-Latn-AZ" w:eastAsia="az-Latn-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4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s\Cixarishlar\Chixarish%202017%20-%20elektron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Chixarish 2017 - elektron</Template>
  <TotalTime>1</TotalTime>
  <Pages>1</Pages>
  <Words>114</Words>
  <Characters>848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Verilir</vt:lpstr>
      <vt:lpstr>Verilir</vt:lpstr>
    </vt:vector>
  </TitlesOfParts>
  <Company>Reyestr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Verilir</dc:title>
  <dc:subject/>
  <dc:creator>Tural Eliyev Malik oglu</dc:creator>
  <cp:keywords/>
  <dc:description/>
  <cp:lastModifiedBy>Varis Bəmənli</cp:lastModifiedBy>
  <cp:revision>2</cp:revision>
  <cp:lastPrinted>2026-05-08T12:02:00Z</cp:lastPrinted>
  <dcterms:created xsi:type="dcterms:W3CDTF">2026-07-15T13:12:00Z</dcterms:created>
  <dcterms:modified xsi:type="dcterms:W3CDTF">2026-07-15T13:12:00Z</dcterms:modified>
</cp:coreProperties>
</file>