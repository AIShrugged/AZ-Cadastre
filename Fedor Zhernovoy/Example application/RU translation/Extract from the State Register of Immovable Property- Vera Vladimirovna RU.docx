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B8C10" w14:textId="77777777" w:rsidR="00341EDE" w:rsidRDefault="00E47E3B" w:rsidP="00E47E3B">
      <w:pPr>
        <w:tabs>
          <w:tab w:val="left" w:pos="1140"/>
        </w:tabs>
        <w:ind w:left="-142"/>
      </w:pPr>
      <w:r>
        <w:tab/>
      </w:r>
    </w:p>
    <w:p w14:paraId="5288F7AF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6B92E56A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7D780279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0003DC9D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2F3321DE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57A70948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3E1BE955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4FD33FB0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763F2CA9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70A1348C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7369C116" w14:textId="77777777" w:rsidR="00544C76" w:rsidRDefault="00544C76" w:rsidP="00544C76">
      <w:pPr>
        <w:ind w:firstLine="540"/>
        <w:jc w:val="center"/>
        <w:rPr>
          <w:rFonts w:ascii="Arial" w:hAnsi="Arial" w:cs="Arial"/>
          <w:b/>
          <w:sz w:val="18"/>
          <w:szCs w:val="18"/>
        </w:rPr>
      </w:pPr>
    </w:p>
    <w:p w14:paraId="3B216E4A" w14:textId="77777777" w:rsidR="00544C76" w:rsidRDefault="00544C76" w:rsidP="00544C76">
      <w:pPr>
        <w:ind w:firstLine="540"/>
        <w:jc w:val="center"/>
        <w:rPr>
          <w:rFonts w:ascii="Arial" w:hAnsi="Arial" w:cs="Arial"/>
          <w:b/>
          <w:sz w:val="18"/>
          <w:szCs w:val="18"/>
        </w:rPr>
      </w:pPr>
    </w:p>
    <w:p w14:paraId="0C90EC1F" w14:textId="77777777" w:rsidR="00544C76" w:rsidRDefault="00544C76" w:rsidP="00544C76">
      <w:pPr>
        <w:ind w:firstLine="540"/>
        <w:jc w:val="center"/>
        <w:rPr>
          <w:rFonts w:ascii="Arial" w:hAnsi="Arial" w:cs="Arial"/>
          <w:b/>
          <w:sz w:val="18"/>
          <w:szCs w:val="18"/>
        </w:rPr>
      </w:pPr>
    </w:p>
    <w:p w14:paraId="2EBF0F92" w14:textId="77777777" w:rsidR="00544C76" w:rsidRDefault="00544C76" w:rsidP="00544C76">
      <w:pPr>
        <w:ind w:firstLine="540"/>
        <w:jc w:val="center"/>
        <w:rPr>
          <w:rFonts w:ascii="Arial" w:hAnsi="Arial" w:cs="Arial"/>
          <w:b/>
          <w:sz w:val="18"/>
          <w:szCs w:val="18"/>
        </w:rPr>
      </w:pPr>
    </w:p>
    <w:p w14:paraId="72C51141" w14:textId="77777777" w:rsidR="00544C76" w:rsidRDefault="00544C76" w:rsidP="00544C76">
      <w:pPr>
        <w:ind w:firstLine="540"/>
        <w:jc w:val="center"/>
        <w:rPr>
          <w:rFonts w:ascii="Arial" w:hAnsi="Arial" w:cs="Arial"/>
          <w:b/>
          <w:sz w:val="18"/>
          <w:szCs w:val="18"/>
        </w:rPr>
      </w:pPr>
    </w:p>
    <w:p w14:paraId="0D33D3D1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1851AD4E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10723B8B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0962EB70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32EED40C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0F499838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1561573E" w14:textId="77777777" w:rsidR="00544C76" w:rsidRDefault="00544C76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525C9028" w14:textId="77777777" w:rsidR="007E2F39" w:rsidRDefault="007E2F39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p w14:paraId="441335EF" w14:textId="77777777" w:rsidR="007E2F39" w:rsidRDefault="007E2F39" w:rsidP="00544C76">
      <w:pPr>
        <w:ind w:firstLine="540"/>
        <w:rPr>
          <w:rFonts w:ascii="Arial" w:hAnsi="Arial" w:cs="Arial"/>
          <w:b/>
          <w:sz w:val="18"/>
          <w:szCs w:val="18"/>
        </w:rPr>
      </w:pPr>
    </w:p>
    <w:tbl>
      <w:tblPr>
        <w:tblW w:w="9497" w:type="dxa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60"/>
        <w:gridCol w:w="4937"/>
      </w:tblGrid>
      <w:tr w:rsidR="00544C76" w:rsidRPr="00790A58" w14:paraId="3158F228" w14:textId="77777777" w:rsidTr="001F4F18">
        <w:trPr>
          <w:trHeight w:val="304"/>
        </w:trPr>
        <w:tc>
          <w:tcPr>
            <w:tcW w:w="4560" w:type="dxa"/>
            <w:vAlign w:val="center"/>
          </w:tcPr>
          <w:p w14:paraId="3008DEC7" w14:textId="77777777" w:rsidR="00544C76" w:rsidRPr="00790A58" w:rsidRDefault="00544C76" w:rsidP="00AE0E99">
            <w:pPr xmlns:w="http://schemas.openxmlformats.org/wordprocessingml/2006/main">
              <w:spacing w:line="240" w:lineRule="atLeast"/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 xmlns:w="http://schemas.openxmlformats.org/wordprocessingml/2006/main">
              <w:rPr>
                <w:rFonts w:ascii="Arial" w:hAnsi="Arial" w:cs="Arial"/>
                <w:b/>
                <w:sz w:val="18"/>
                <w:szCs w:val="18"/>
              </w:rPr>
              <w:t xml:space="preserve">Уполномоченное лицо по закону</w:t>
            </w:r>
          </w:p>
        </w:tc>
        <w:tc>
          <w:tcPr>
            <w:tcW w:w="4937" w:type="dxa"/>
            <w:vAlign w:val="center"/>
          </w:tcPr>
          <w:p w14:paraId="5F5740AC" w14:textId="77777777" w:rsidR="00544C76" w:rsidRPr="00790A58" w:rsidRDefault="00876432" w:rsidP="00AE0E99">
            <w:pPr xmlns:w="http://schemas.openxmlformats.org/wordprocessingml/2006/main">
              <w:tabs>
                <w:tab w:val="left" w:leader="underscore" w:pos="1332"/>
              </w:tabs>
              <w:rPr>
                <w:rFonts w:ascii="Arial" w:hAnsi="Arial" w:cs="Arial"/>
                <w:bCs/>
                <w:sz w:val="18"/>
                <w:szCs w:val="18"/>
              </w:rPr>
            </w:pPr>
            <w:bookmarkStart xmlns:w="http://schemas.openxmlformats.org/wordprocessingml/2006/main" w:id="0" w:name="hr_shexs"/>
            <w:bookmarkEnd xmlns:w="http://schemas.openxmlformats.org/wordprocessingml/2006/main" w:id="0"/>
            <w:r xmlns:w="http://schemas.openxmlformats.org/wordprocessingml/2006/main">
              <w:rPr>
                <w:rFonts w:ascii="Arial" w:hAnsi="Arial" w:cs="Arial"/>
                <w:bCs/>
                <w:sz w:val="18"/>
                <w:szCs w:val="18"/>
              </w:rPr>
              <w:t xml:space="preserve">Русадзе Вера Владимировна</w:t>
            </w:r>
          </w:p>
        </w:tc>
      </w:tr>
      <w:tr w:rsidR="00544C76" w:rsidRPr="00790A58" w14:paraId="1586057C" w14:textId="77777777" w:rsidTr="001F4F18">
        <w:trPr>
          <w:trHeight w:val="304"/>
        </w:trPr>
        <w:tc>
          <w:tcPr>
            <w:tcW w:w="4560" w:type="dxa"/>
            <w:vAlign w:val="center"/>
          </w:tcPr>
          <w:p w14:paraId="3C4EC30C" w14:textId="77777777" w:rsidR="00544C76" w:rsidRPr="00790A58" w:rsidRDefault="00544C76" w:rsidP="00AE0E99">
            <w:pPr xmlns:w="http://schemas.openxmlformats.org/wordprocessingml/2006/main">
              <w:spacing w:line="240" w:lineRule="atLeast"/>
              <w:rPr>
                <w:rFonts w:ascii="Arial" w:hAnsi="Arial" w:cs="Arial"/>
                <w:b/>
                <w:sz w:val="18"/>
                <w:szCs w:val="18"/>
              </w:rPr>
            </w:pPr>
            <w:r xmlns:w="http://schemas.openxmlformats.org/wordprocessingml/2006/main">
              <w:rPr>
                <w:rFonts w:ascii="Arial" w:hAnsi="Arial" w:cs="Arial"/>
                <w:b/>
                <w:sz w:val="18"/>
                <w:szCs w:val="18"/>
              </w:rPr>
              <w:t xml:space="preserve">Тип недвижимости</w:t>
            </w:r>
          </w:p>
        </w:tc>
        <w:tc>
          <w:tcPr>
            <w:tcW w:w="4937" w:type="dxa"/>
            <w:vAlign w:val="center"/>
          </w:tcPr>
          <w:p w14:paraId="349D6705" w14:textId="77777777" w:rsidR="00544C76" w:rsidRPr="00790A58" w:rsidRDefault="00876432" w:rsidP="00AE0E99">
            <w:pPr xmlns:w="http://schemas.openxmlformats.org/wordprocessingml/2006/main">
              <w:tabs>
                <w:tab w:val="left" w:leader="underscore" w:pos="1332"/>
              </w:tabs>
              <w:rPr>
                <w:rFonts w:ascii="Arial" w:hAnsi="Arial" w:cs="Arial"/>
                <w:bCs/>
                <w:sz w:val="18"/>
                <w:szCs w:val="18"/>
              </w:rPr>
            </w:pPr>
            <w:bookmarkStart xmlns:w="http://schemas.openxmlformats.org/wordprocessingml/2006/main" w:id="1" w:name="emlak_novu"/>
            <w:bookmarkEnd xmlns:w="http://schemas.openxmlformats.org/wordprocessingml/2006/main" w:id="1"/>
            <w:r xmlns:w="http://schemas.openxmlformats.org/wordprocessingml/2006/main">
              <w:rPr>
                <w:rFonts w:ascii="Arial" w:hAnsi="Arial" w:cs="Arial"/>
                <w:bCs/>
                <w:sz w:val="18"/>
                <w:szCs w:val="18"/>
              </w:rPr>
              <w:t xml:space="preserve">Отдельный жилой дом</w:t>
            </w:r>
          </w:p>
        </w:tc>
      </w:tr>
      <w:tr w:rsidR="00544C76" w:rsidRPr="00790A58" w14:paraId="1086F4EB" w14:textId="77777777" w:rsidTr="001F4F18">
        <w:trPr>
          <w:trHeight w:val="304"/>
        </w:trPr>
        <w:tc>
          <w:tcPr>
            <w:tcW w:w="4560" w:type="dxa"/>
            <w:vAlign w:val="center"/>
          </w:tcPr>
          <w:p w14:paraId="518D1148" w14:textId="77777777" w:rsidR="00544C76" w:rsidRPr="00790A58" w:rsidRDefault="00544C76" w:rsidP="00AE0E99">
            <w:pPr xmlns:w="http://schemas.openxmlformats.org/wordprocessingml/2006/main">
              <w:spacing w:line="240" w:lineRule="atLeast"/>
              <w:rPr>
                <w:rFonts w:ascii="Arial" w:hAnsi="Arial" w:cs="Arial"/>
                <w:b/>
                <w:sz w:val="18"/>
                <w:szCs w:val="18"/>
              </w:rPr>
            </w:pPr>
            <w:r xmlns:w="http://schemas.openxmlformats.org/wordprocessingml/2006/main" w:rsidRPr="00790A58">
              <w:rPr>
                <w:rFonts w:ascii="Arial" w:hAnsi="Arial" w:cs="Arial"/>
                <w:b/>
                <w:sz w:val="18"/>
                <w:szCs w:val="18"/>
              </w:rPr>
              <w:t xml:space="preserve">Адрес объекта недвижимости (местоположение)</w:t>
            </w:r>
          </w:p>
        </w:tc>
        <w:tc>
          <w:tcPr>
            <w:tcW w:w="4937" w:type="dxa"/>
            <w:vAlign w:val="center"/>
          </w:tcPr>
          <w:p w14:paraId="2BDCC994" w14:textId="77777777" w:rsidR="00876432" w:rsidRDefault="00876432" w:rsidP="00AE0E99">
            <w:pPr xmlns:w="http://schemas.openxmlformats.org/wordprocessingml/2006/main">
              <w:tabs>
                <w:tab w:val="left" w:leader="underscore" w:pos="1332"/>
              </w:tabs>
              <w:rPr>
                <w:rFonts w:ascii="Arial" w:hAnsi="Arial" w:cs="Arial"/>
                <w:bCs/>
                <w:sz w:val="18"/>
                <w:szCs w:val="18"/>
              </w:rPr>
            </w:pPr>
            <w:bookmarkStart xmlns:w="http://schemas.openxmlformats.org/wordprocessingml/2006/main" w:id="2" w:name="emlak_unvan"/>
            <w:bookmarkEnd xmlns:w="http://schemas.openxmlformats.org/wordprocessingml/2006/main" w:id="2"/>
            <w:r xmlns:w="http://schemas.openxmlformats.org/wordprocessingml/2006/main">
              <w:rPr>
                <w:rFonts w:ascii="Arial" w:hAnsi="Arial" w:cs="Arial"/>
                <w:bCs/>
                <w:sz w:val="18"/>
                <w:szCs w:val="18"/>
              </w:rPr>
              <w:t xml:space="preserve">AZ 1104, город Баку, Сабунчинский район, поселок Забрат, улица Гази Магомедова, подъезд 95А</w:t>
            </w:r>
          </w:p>
          <w:p w14:paraId="502E051C" w14:textId="77777777" w:rsidR="00544C76" w:rsidRPr="00790A58" w:rsidRDefault="00876432" w:rsidP="00AE0E99">
            <w:pPr xmlns:w="http://schemas.openxmlformats.org/wordprocessingml/2006/main">
              <w:tabs>
                <w:tab w:val="left" w:leader="underscore" w:pos="1332"/>
              </w:tabs>
              <w:rPr>
                <w:rFonts w:ascii="Arial" w:hAnsi="Arial" w:cs="Arial"/>
                <w:bCs/>
                <w:sz w:val="18"/>
                <w:szCs w:val="18"/>
              </w:rPr>
            </w:pPr>
            <w:r xmlns:w="http://schemas.openxmlformats.org/wordprocessingml/2006/main">
              <w:rPr>
                <w:rFonts w:ascii="Arial" w:hAnsi="Arial" w:cs="Arial"/>
                <w:bCs/>
                <w:sz w:val="18"/>
                <w:szCs w:val="18"/>
              </w:rPr>
              <w:t xml:space="preserve">Старый адрес: город Баку, район Сабунчу, поселок Забрат.</w:t>
            </w:r>
          </w:p>
        </w:tc>
      </w:tr>
      <w:tr w:rsidR="00544C76" w:rsidRPr="00790A58" w14:paraId="6F0AD557" w14:textId="77777777" w:rsidTr="001F4F18">
        <w:trPr>
          <w:trHeight w:val="305"/>
        </w:trPr>
        <w:tc>
          <w:tcPr>
            <w:tcW w:w="4560" w:type="dxa"/>
            <w:vAlign w:val="center"/>
          </w:tcPr>
          <w:p w14:paraId="246E8482" w14:textId="77777777" w:rsidR="00544C76" w:rsidRPr="00790A58" w:rsidRDefault="00544C76" w:rsidP="00AE0E99">
            <w:pPr xmlns:w="http://schemas.openxmlformats.org/wordprocessingml/2006/main">
              <w:spacing w:line="240" w:lineRule="atLeast"/>
              <w:rPr>
                <w:rFonts w:ascii="Arial" w:hAnsi="Arial" w:cs="Arial"/>
                <w:b/>
                <w:sz w:val="18"/>
                <w:szCs w:val="18"/>
              </w:rPr>
            </w:pPr>
            <w:r xmlns:w="http://schemas.openxmlformats.org/wordprocessingml/2006/main">
              <w:rPr>
                <w:rFonts w:ascii="Arial" w:hAnsi="Arial" w:cs="Arial"/>
                <w:b/>
                <w:sz w:val="18"/>
                <w:szCs w:val="18"/>
              </w:rPr>
              <w:t xml:space="preserve">Вид собственности на недвижимость</w:t>
            </w:r>
          </w:p>
        </w:tc>
        <w:tc>
          <w:tcPr>
            <w:tcW w:w="4937" w:type="dxa"/>
            <w:vAlign w:val="center"/>
          </w:tcPr>
          <w:p w14:paraId="3EDE3E5A" w14:textId="77777777" w:rsidR="00544C76" w:rsidRPr="00790A58" w:rsidRDefault="00876432" w:rsidP="00AE0E99">
            <w:pPr xmlns:w="http://schemas.openxmlformats.org/wordprocessingml/2006/main">
              <w:spacing w:line="240" w:lineRule="atLeast"/>
              <w:rPr>
                <w:rFonts w:ascii="Arial" w:hAnsi="Arial" w:cs="Arial"/>
                <w:bCs/>
                <w:sz w:val="18"/>
                <w:szCs w:val="18"/>
              </w:rPr>
            </w:pPr>
            <w:bookmarkStart xmlns:w="http://schemas.openxmlformats.org/wordprocessingml/2006/main" w:id="3" w:name="mulk_novu"/>
            <w:bookmarkEnd xmlns:w="http://schemas.openxmlformats.org/wordprocessingml/2006/main" w:id="3"/>
            <w:r xmlns:w="http://schemas.openxmlformats.org/wordprocessingml/2006/main">
              <w:rPr>
                <w:rFonts w:ascii="Arial" w:hAnsi="Arial" w:cs="Arial"/>
                <w:bCs/>
                <w:sz w:val="18"/>
                <w:szCs w:val="18"/>
              </w:rPr>
              <w:t xml:space="preserve">Особенный</w:t>
            </w:r>
          </w:p>
        </w:tc>
      </w:tr>
      <w:tr w:rsidR="00544C76" w:rsidRPr="00790A58" w14:paraId="72013E8D" w14:textId="77777777" w:rsidTr="001F4F18">
        <w:trPr>
          <w:trHeight w:val="305"/>
        </w:trPr>
        <w:tc>
          <w:tcPr>
            <w:tcW w:w="4560" w:type="dxa"/>
            <w:vAlign w:val="center"/>
          </w:tcPr>
          <w:p w14:paraId="0DA751DC" w14:textId="77777777" w:rsidR="00544C76" w:rsidRPr="00790A58" w:rsidRDefault="00544C76" w:rsidP="00AE0E99">
            <w:pPr xmlns:w="http://schemas.openxmlformats.org/wordprocessingml/2006/main">
              <w:spacing w:line="240" w:lineRule="atLeast"/>
              <w:rPr>
                <w:rFonts w:ascii="Arial" w:hAnsi="Arial" w:cs="Arial"/>
                <w:b/>
                <w:sz w:val="18"/>
                <w:szCs w:val="18"/>
              </w:rPr>
            </w:pPr>
            <w:r xmlns:w="http://schemas.openxmlformats.org/wordprocessingml/2006/main">
              <w:rPr>
                <w:rFonts w:ascii="Arial" w:hAnsi="Arial" w:cs="Arial"/>
                <w:b/>
                <w:sz w:val="18"/>
                <w:szCs w:val="18"/>
              </w:rPr>
              <w:t xml:space="preserve">Вид права на недвижимость</w:t>
            </w:r>
          </w:p>
        </w:tc>
        <w:tc>
          <w:tcPr>
            <w:tcW w:w="4937" w:type="dxa"/>
            <w:vAlign w:val="center"/>
          </w:tcPr>
          <w:p w14:paraId="66FC2416" w14:textId="77777777" w:rsidR="00544C76" w:rsidRPr="00790A58" w:rsidRDefault="00876432" w:rsidP="00AE0E99">
            <w:pPr xmlns:w="http://schemas.openxmlformats.org/wordprocessingml/2006/main">
              <w:spacing w:line="240" w:lineRule="atLeast"/>
              <w:rPr>
                <w:rFonts w:ascii="Arial" w:hAnsi="Arial" w:cs="Arial"/>
                <w:bCs/>
                <w:sz w:val="18"/>
                <w:szCs w:val="18"/>
              </w:rPr>
            </w:pPr>
            <w:bookmarkStart xmlns:w="http://schemas.openxmlformats.org/wordprocessingml/2006/main" w:id="4" w:name="huquq_novu"/>
            <w:bookmarkEnd xmlns:w="http://schemas.openxmlformats.org/wordprocessingml/2006/main" w:id="4"/>
            <w:r xmlns:w="http://schemas.openxmlformats.org/wordprocessingml/2006/main">
              <w:rPr>
                <w:rFonts w:ascii="Arial" w:hAnsi="Arial" w:cs="Arial"/>
                <w:bCs/>
                <w:sz w:val="18"/>
                <w:szCs w:val="18"/>
              </w:rPr>
              <w:t xml:space="preserve">Свойство</w:t>
            </w:r>
          </w:p>
        </w:tc>
      </w:tr>
      <w:tr w:rsidR="00544C76" w:rsidRPr="00790A58" w14:paraId="7BBB6167" w14:textId="77777777" w:rsidTr="001F4F18">
        <w:trPr>
          <w:trHeight w:val="305"/>
        </w:trPr>
        <w:tc>
          <w:tcPr>
            <w:tcW w:w="4560" w:type="dxa"/>
            <w:vAlign w:val="center"/>
          </w:tcPr>
          <w:p w14:paraId="34C989E7" w14:textId="77777777" w:rsidR="00544C76" w:rsidRPr="00790A58" w:rsidRDefault="00544C76" w:rsidP="00AE0E99">
            <w:pPr xmlns:w="http://schemas.openxmlformats.org/wordprocessingml/2006/main">
              <w:spacing w:line="240" w:lineRule="atLeast"/>
              <w:rPr>
                <w:rFonts w:ascii="Arial" w:hAnsi="Arial" w:cs="Arial"/>
                <w:b/>
                <w:sz w:val="18"/>
                <w:szCs w:val="18"/>
              </w:rPr>
            </w:pPr>
            <w:r xmlns:w="http://schemas.openxmlformats.org/wordprocessingml/2006/main">
              <w:rPr>
                <w:rFonts w:ascii="Arial" w:hAnsi="Arial" w:cs="Arial"/>
                <w:b/>
                <w:sz w:val="18"/>
                <w:szCs w:val="18"/>
              </w:rPr>
              <w:t xml:space="preserve">Общая площадь недвижимости (в квадратных метрах)</w:t>
            </w:r>
          </w:p>
        </w:tc>
        <w:tc>
          <w:tcPr>
            <w:tcW w:w="4937" w:type="dxa"/>
            <w:vAlign w:val="center"/>
          </w:tcPr>
          <w:p w14:paraId="32BC454D" w14:textId="77777777" w:rsidR="00544C76" w:rsidRPr="00790A58" w:rsidRDefault="00876432" w:rsidP="00AE0E99">
            <w:pPr xmlns:w="http://schemas.openxmlformats.org/wordprocessingml/2006/main">
              <w:spacing w:line="240" w:lineRule="atLeast"/>
              <w:rPr>
                <w:rFonts w:ascii="Arial" w:hAnsi="Arial" w:cs="Arial"/>
                <w:bCs/>
                <w:sz w:val="18"/>
                <w:szCs w:val="18"/>
              </w:rPr>
            </w:pPr>
            <w:bookmarkStart xmlns:w="http://schemas.openxmlformats.org/wordprocessingml/2006/main" w:id="5" w:name="umumi_sahe"/>
            <w:bookmarkEnd xmlns:w="http://schemas.openxmlformats.org/wordprocessingml/2006/main" w:id="5"/>
            <w:r xmlns:w="http://schemas.openxmlformats.org/wordprocessingml/2006/main">
              <w:rPr>
                <w:rFonts w:ascii="Arial" w:hAnsi="Arial" w:cs="Arial"/>
                <w:bCs/>
                <w:sz w:val="18"/>
                <w:szCs w:val="18"/>
              </w:rPr>
              <w:t xml:space="preserve">162.9</w:t>
            </w:r>
          </w:p>
        </w:tc>
      </w:tr>
      <w:tr w:rsidR="00544C76" w:rsidRPr="00790A58" w14:paraId="6556BF04" w14:textId="77777777" w:rsidTr="001F4F18">
        <w:trPr>
          <w:trHeight w:val="305"/>
        </w:trPr>
        <w:tc>
          <w:tcPr>
            <w:tcW w:w="4560" w:type="dxa"/>
            <w:vAlign w:val="center"/>
          </w:tcPr>
          <w:p w14:paraId="5E94A2BA" w14:textId="77777777" w:rsidR="00544C76" w:rsidRDefault="00544C76" w:rsidP="00AE0E99">
            <w:pPr xmlns:w="http://schemas.openxmlformats.org/wordprocessingml/2006/main">
              <w:spacing w:line="240" w:lineRule="atLeast"/>
              <w:rPr>
                <w:rFonts w:ascii="Arial" w:hAnsi="Arial" w:cs="Arial"/>
                <w:b/>
                <w:sz w:val="18"/>
                <w:szCs w:val="18"/>
              </w:rPr>
            </w:pPr>
            <w:r xmlns:w="http://schemas.openxmlformats.org/wordprocessingml/2006/main" w:rsidRPr="00790A58">
              <w:rPr>
                <w:rFonts w:ascii="Arial" w:hAnsi="Arial" w:cs="Arial"/>
                <w:b/>
                <w:sz w:val="18"/>
                <w:szCs w:val="18"/>
              </w:rPr>
              <w:t xml:space="preserve">Тип собственности на земельный участок</w:t>
            </w:r>
          </w:p>
        </w:tc>
        <w:tc>
          <w:tcPr>
            <w:tcW w:w="4937" w:type="dxa"/>
            <w:vAlign w:val="center"/>
          </w:tcPr>
          <w:p w14:paraId="0733B295" w14:textId="77777777" w:rsidR="00544C76" w:rsidRPr="00790A58" w:rsidRDefault="00876432" w:rsidP="00AE0E99">
            <w:pPr xmlns:w="http://schemas.openxmlformats.org/wordprocessingml/2006/main">
              <w:spacing w:line="240" w:lineRule="atLeast"/>
              <w:rPr>
                <w:rFonts w:ascii="Arial" w:hAnsi="Arial" w:cs="Arial"/>
                <w:bCs/>
                <w:sz w:val="18"/>
                <w:szCs w:val="18"/>
              </w:rPr>
            </w:pPr>
            <w:bookmarkStart xmlns:w="http://schemas.openxmlformats.org/wordprocessingml/2006/main" w:id="6" w:name="torpaq_mulk_novu"/>
            <w:bookmarkEnd xmlns:w="http://schemas.openxmlformats.org/wordprocessingml/2006/main" w:id="6"/>
            <w:r xmlns:w="http://schemas.openxmlformats.org/wordprocessingml/2006/main">
              <w:rPr>
                <w:rFonts w:ascii="Arial" w:hAnsi="Arial" w:cs="Arial"/>
                <w:bCs/>
                <w:sz w:val="18"/>
                <w:szCs w:val="18"/>
              </w:rPr>
              <w:t xml:space="preserve">Особенный</w:t>
            </w:r>
          </w:p>
        </w:tc>
      </w:tr>
      <w:tr w:rsidR="00544C76" w:rsidRPr="00790A58" w14:paraId="00BCDFED" w14:textId="77777777" w:rsidTr="001F4F18">
        <w:trPr>
          <w:trHeight w:val="305"/>
        </w:trPr>
        <w:tc>
          <w:tcPr>
            <w:tcW w:w="4560" w:type="dxa"/>
            <w:vAlign w:val="center"/>
          </w:tcPr>
          <w:p w14:paraId="4BEAE1D5" w14:textId="77777777" w:rsidR="00544C76" w:rsidRPr="00790A58" w:rsidRDefault="00544C76" w:rsidP="00AE0E99">
            <w:pPr xmlns:w="http://schemas.openxmlformats.org/wordprocessingml/2006/main">
              <w:spacing w:line="240" w:lineRule="atLeast"/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 xmlns:w="http://schemas.openxmlformats.org/wordprocessingml/2006/main" w:rsidRPr="00790A58">
              <w:rPr>
                <w:rFonts w:ascii="Arial" w:hAnsi="Arial" w:cs="Arial"/>
                <w:b/>
                <w:sz w:val="18"/>
                <w:szCs w:val="18"/>
              </w:rPr>
              <w:t xml:space="preserve">Тип права собственности на земельный участок</w:t>
            </w:r>
          </w:p>
        </w:tc>
        <w:tc>
          <w:tcPr>
            <w:tcW w:w="4937" w:type="dxa"/>
            <w:vAlign w:val="center"/>
          </w:tcPr>
          <w:p w14:paraId="0CE67901" w14:textId="77777777" w:rsidR="00544C76" w:rsidRPr="00790A58" w:rsidRDefault="00876432" w:rsidP="00AE0E99">
            <w:pPr xmlns:w="http://schemas.openxmlformats.org/wordprocessingml/2006/main">
              <w:spacing w:line="240" w:lineRule="atLeast"/>
              <w:rPr>
                <w:rFonts w:ascii="Arial" w:hAnsi="Arial" w:cs="Arial"/>
                <w:bCs/>
                <w:sz w:val="18"/>
                <w:szCs w:val="18"/>
              </w:rPr>
            </w:pPr>
            <w:bookmarkStart xmlns:w="http://schemas.openxmlformats.org/wordprocessingml/2006/main" w:id="7" w:name="torpaq_huquq_novu"/>
            <w:bookmarkEnd xmlns:w="http://schemas.openxmlformats.org/wordprocessingml/2006/main" w:id="7"/>
            <w:r xmlns:w="http://schemas.openxmlformats.org/wordprocessingml/2006/main">
              <w:rPr>
                <w:rFonts w:ascii="Arial" w:hAnsi="Arial" w:cs="Arial"/>
                <w:bCs/>
                <w:sz w:val="18"/>
                <w:szCs w:val="18"/>
              </w:rPr>
              <w:t xml:space="preserve">Свойство</w:t>
            </w:r>
          </w:p>
        </w:tc>
      </w:tr>
      <w:tr w:rsidR="00544C76" w:rsidRPr="00790A58" w14:paraId="5AA1B77E" w14:textId="77777777" w:rsidTr="001F4F18">
        <w:trPr>
          <w:trHeight w:val="304"/>
        </w:trPr>
        <w:tc>
          <w:tcPr>
            <w:tcW w:w="4560" w:type="dxa"/>
            <w:vAlign w:val="center"/>
          </w:tcPr>
          <w:p w14:paraId="68E7424A" w14:textId="77777777" w:rsidR="00544C76" w:rsidRPr="00790A58" w:rsidRDefault="003A0855" w:rsidP="003A0855">
            <w:pPr xmlns:w="http://schemas.openxmlformats.org/wordprocessingml/2006/main">
              <w:spacing w:line="240" w:lineRule="atLeast"/>
              <w:rPr>
                <w:rFonts w:ascii="Arial" w:hAnsi="Arial" w:cs="Arial"/>
                <w:b/>
                <w:sz w:val="18"/>
                <w:szCs w:val="18"/>
              </w:rPr>
            </w:pPr>
            <w:r xmlns:w="http://schemas.openxmlformats.org/wordprocessingml/2006/main">
              <w:rPr>
                <w:rFonts w:ascii="Arial" w:hAnsi="Arial" w:cs="Arial"/>
                <w:b/>
                <w:sz w:val="18"/>
                <w:szCs w:val="18"/>
              </w:rPr>
              <w:t xml:space="preserve">Категория земельного участка</w:t>
            </w:r>
          </w:p>
        </w:tc>
        <w:tc>
          <w:tcPr>
            <w:tcW w:w="4937" w:type="dxa"/>
            <w:shd w:val="clear" w:color="auto" w:fill="auto"/>
            <w:vAlign w:val="center"/>
          </w:tcPr>
          <w:p w14:paraId="0AE6FDC2" w14:textId="77777777" w:rsidR="00544C76" w:rsidRPr="00790A58" w:rsidRDefault="00876432" w:rsidP="00AE0E99">
            <w:pPr xmlns:w="http://schemas.openxmlformats.org/wordprocessingml/2006/main">
              <w:spacing w:line="240" w:lineRule="atLeast"/>
              <w:rPr>
                <w:rFonts w:ascii="Arial" w:hAnsi="Arial" w:cs="Arial"/>
                <w:sz w:val="18"/>
                <w:szCs w:val="18"/>
              </w:rPr>
            </w:pPr>
            <w:bookmarkStart xmlns:w="http://schemas.openxmlformats.org/wordprocessingml/2006/main" w:id="8" w:name="torpaq_kateqoriya"/>
            <w:bookmarkEnd xmlns:w="http://schemas.openxmlformats.org/wordprocessingml/2006/main" w:id="8"/>
            <w:r xmlns:w="http://schemas.openxmlformats.org/wordprocessingml/2006/main">
              <w:rPr>
                <w:rFonts w:ascii="Arial" w:hAnsi="Arial" w:cs="Arial"/>
                <w:sz w:val="18"/>
                <w:szCs w:val="18"/>
              </w:rPr>
              <w:t xml:space="preserve">Земля поселений</w:t>
            </w:r>
          </w:p>
        </w:tc>
      </w:tr>
      <w:tr w:rsidR="00544C76" w:rsidRPr="00790A58" w14:paraId="071BFD7C" w14:textId="77777777" w:rsidTr="001F4F18">
        <w:trPr>
          <w:trHeight w:val="304"/>
        </w:trPr>
        <w:tc>
          <w:tcPr>
            <w:tcW w:w="4560" w:type="dxa"/>
            <w:vAlign w:val="center"/>
          </w:tcPr>
          <w:p w14:paraId="09094993" w14:textId="77777777" w:rsidR="00544C76" w:rsidRPr="00790A58" w:rsidRDefault="00544C76" w:rsidP="00AE0E99">
            <w:pPr xmlns:w="http://schemas.openxmlformats.org/wordprocessingml/2006/main">
              <w:spacing w:line="240" w:lineRule="atLeast"/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 xmlns:w="http://schemas.openxmlformats.org/wordprocessingml/2006/main">
              <w:rPr>
                <w:rFonts w:ascii="Arial" w:hAnsi="Arial" w:cs="Arial"/>
                <w:b/>
                <w:sz w:val="18"/>
                <w:szCs w:val="18"/>
              </w:rPr>
              <w:t xml:space="preserve">Площадь земельного участка (размер, в гектарах)</w:t>
            </w:r>
          </w:p>
        </w:tc>
        <w:tc>
          <w:tcPr>
            <w:tcW w:w="4937" w:type="dxa"/>
            <w:shd w:val="clear" w:color="auto" w:fill="auto"/>
            <w:vAlign w:val="center"/>
          </w:tcPr>
          <w:p w14:paraId="445835FD" w14:textId="77777777" w:rsidR="00544C76" w:rsidRPr="00790A58" w:rsidRDefault="00876432" w:rsidP="00AE0E99">
            <w:pPr xmlns:w="http://schemas.openxmlformats.org/wordprocessingml/2006/main">
              <w:spacing w:line="240" w:lineRule="atLeast"/>
              <w:rPr>
                <w:rFonts w:ascii="Arial" w:hAnsi="Arial" w:cs="Arial"/>
                <w:bCs/>
                <w:sz w:val="18"/>
                <w:szCs w:val="18"/>
              </w:rPr>
            </w:pPr>
            <w:bookmarkStart xmlns:w="http://schemas.openxmlformats.org/wordprocessingml/2006/main" w:id="9" w:name="torpaq_sahe"/>
            <w:bookmarkEnd xmlns:w="http://schemas.openxmlformats.org/wordprocessingml/2006/main" w:id="9"/>
            <w:r xmlns:w="http://schemas.openxmlformats.org/wordprocessingml/2006/main">
              <w:rPr>
                <w:rFonts w:ascii="Arial" w:hAnsi="Arial" w:cs="Arial"/>
                <w:bCs/>
                <w:sz w:val="18"/>
                <w:szCs w:val="18"/>
              </w:rPr>
              <w:t xml:space="preserve">0,04</w:t>
            </w:r>
          </w:p>
        </w:tc>
      </w:tr>
      <w:tr w:rsidR="00544C76" w:rsidRPr="00790A58" w14:paraId="07C4EFB0" w14:textId="77777777" w:rsidTr="001F4F18">
        <w:trPr>
          <w:trHeight w:val="304"/>
        </w:trPr>
        <w:tc>
          <w:tcPr>
            <w:tcW w:w="4560" w:type="dxa"/>
            <w:vAlign w:val="center"/>
          </w:tcPr>
          <w:p w14:paraId="57D837F7" w14:textId="77777777" w:rsidR="00544C76" w:rsidRPr="00790A58" w:rsidRDefault="00544C76" w:rsidP="00AE0E99">
            <w:pPr xmlns:w="http://schemas.openxmlformats.org/wordprocessingml/2006/main">
              <w:spacing w:line="240" w:lineRule="atLeast"/>
              <w:rPr>
                <w:rFonts w:ascii="Arial" w:hAnsi="Arial" w:cs="Arial"/>
                <w:b/>
                <w:sz w:val="18"/>
                <w:szCs w:val="18"/>
              </w:rPr>
            </w:pPr>
            <w:proofErr xmlns:w="http://schemas.openxmlformats.org/wordprocessingml/2006/main" w:type="spellStart"/>
            <w:r xmlns:w="http://schemas.openxmlformats.org/wordprocessingml/2006/main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Недвижимое</w:t>
            </w:r>
            <w:proofErr xmlns:w="http://schemas.openxmlformats.org/wordprocessingml/2006/main" w:type="spellEnd"/>
            <w:r xmlns:w="http://schemas.openxmlformats.org/wordprocessingml/2006/main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</w:t>
            </w:r>
            <w:proofErr xmlns:w="http://schemas.openxmlformats.org/wordprocessingml/2006/main" w:type="spellStart"/>
            <w:r xmlns:w="http://schemas.openxmlformats.org/wordprocessingml/2006/main">
              <w:rPr>
                <w:rFonts w:ascii="Arial" w:hAnsi="Arial" w:cs="Arial"/>
                <w:b/>
                <w:sz w:val="18"/>
                <w:szCs w:val="18"/>
              </w:rPr>
              <w:t xml:space="preserve">номер </w:t>
            </w:r>
            <w:r xmlns:w="http://schemas.openxmlformats.org/wordprocessingml/2006/main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регистрации </w:t>
            </w:r>
            <w:r xmlns:w="http://schemas.openxmlformats.org/wordprocessingml/2006/main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недвижимости</w:t>
            </w:r>
            <w:proofErr xmlns:w="http://schemas.openxmlformats.org/wordprocessingml/2006/main" w:type="spellEnd"/>
          </w:p>
        </w:tc>
        <w:tc>
          <w:tcPr>
            <w:tcW w:w="4937" w:type="dxa"/>
            <w:shd w:val="clear" w:color="auto" w:fill="auto"/>
            <w:vAlign w:val="center"/>
          </w:tcPr>
          <w:p w14:paraId="1CE7E83B" w14:textId="77777777" w:rsidR="00544C76" w:rsidRPr="00790A58" w:rsidRDefault="00876432" w:rsidP="00AE0E99">
            <w:pPr xmlns:w="http://schemas.openxmlformats.org/wordprocessingml/2006/main">
              <w:spacing w:line="240" w:lineRule="atLeast"/>
              <w:rPr>
                <w:rFonts w:ascii="Arial" w:hAnsi="Arial" w:cs="Arial"/>
                <w:bCs/>
                <w:sz w:val="18"/>
                <w:szCs w:val="18"/>
              </w:rPr>
            </w:pPr>
            <w:bookmarkStart xmlns:w="http://schemas.openxmlformats.org/wordprocessingml/2006/main" w:id="10" w:name="reyestrNo"/>
            <w:bookmarkEnd xmlns:w="http://schemas.openxmlformats.org/wordprocessingml/2006/main" w:id="10"/>
            <w:r xmlns:w="http://schemas.openxmlformats.org/wordprocessingml/2006/main">
              <w:rPr>
                <w:rFonts w:ascii="Arial" w:hAnsi="Arial" w:cs="Arial"/>
                <w:bCs/>
                <w:sz w:val="18"/>
                <w:szCs w:val="18"/>
              </w:rPr>
              <w:t xml:space="preserve">005013055966-10301</w:t>
            </w:r>
          </w:p>
        </w:tc>
      </w:tr>
    </w:tbl>
    <w:p w14:paraId="292BD4A8" w14:textId="77777777" w:rsidR="00544C76" w:rsidRDefault="00544C76" w:rsidP="00544C76">
      <w:pPr>
        <w:jc w:val="center"/>
        <w:rPr>
          <w:rFonts w:ascii="Arial" w:hAnsi="Arial" w:cs="Arial"/>
          <w:b/>
          <w:sz w:val="18"/>
          <w:szCs w:val="18"/>
        </w:rPr>
      </w:pPr>
    </w:p>
    <w:p w14:paraId="118A00D5" w14:textId="77777777" w:rsidR="00544C76" w:rsidRPr="00940113" w:rsidRDefault="00544C76" w:rsidP="00544C76">
      <w:pPr xmlns:w="http://schemas.openxmlformats.org/wordprocessingml/2006/main">
        <w:jc w:val="center"/>
        <w:rPr>
          <w:rFonts w:ascii="Arial" w:hAnsi="Arial" w:cs="Arial"/>
          <w:b/>
          <w:sz w:val="18"/>
          <w:szCs w:val="18"/>
        </w:rPr>
      </w:pPr>
      <w:r xmlns:w="http://schemas.openxmlformats.org/wordprocessingml/2006/main" w:rsidRPr="00D40A5C">
        <w:rPr>
          <w:rFonts w:ascii="Arial" w:hAnsi="Arial" w:cs="Arial"/>
          <w:b/>
          <w:sz w:val="18"/>
          <w:szCs w:val="18"/>
        </w:rPr>
        <w:t xml:space="preserve">Правообладатели</w:t>
      </w:r>
    </w:p>
    <w:tbl>
      <w:tblPr>
        <w:tblW w:w="9497" w:type="dxa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3391"/>
        <w:gridCol w:w="1984"/>
        <w:gridCol w:w="1843"/>
        <w:gridCol w:w="1559"/>
      </w:tblGrid>
      <w:tr w:rsidR="00544C76" w:rsidRPr="00790A58" w14:paraId="7B6E0386" w14:textId="77777777" w:rsidTr="001F4F18">
        <w:trPr>
          <w:trHeight w:val="273"/>
        </w:trPr>
        <w:tc>
          <w:tcPr>
            <w:tcW w:w="720" w:type="dxa"/>
            <w:shd w:val="clear" w:color="auto" w:fill="auto"/>
            <w:vAlign w:val="center"/>
          </w:tcPr>
          <w:p w14:paraId="764EB003" w14:textId="77777777" w:rsidR="00544C76" w:rsidRPr="005C211F" w:rsidRDefault="00544C76" w:rsidP="00AE0E99">
            <w:pPr xmlns:w="http://schemas.openxmlformats.org/wordprocessingml/2006/main">
              <w:ind w:left="-51" w:right="-51"/>
              <w:jc w:val="center"/>
              <w:rPr>
                <w:rFonts w:ascii="Arial" w:hAnsi="Arial" w:cs="Arial"/>
                <w:b/>
                <w:sz w:val="18"/>
                <w:szCs w:val="18"/>
                <w:lang w:eastAsia="ja-JP"/>
              </w:rPr>
            </w:pPr>
            <w:r xmlns:w="http://schemas.openxmlformats.org/wordprocessingml/2006/main" w:rsidRPr="005C211F">
              <w:rPr>
                <w:rFonts w:ascii="Arial" w:hAnsi="Arial" w:cs="Arial"/>
                <w:b/>
                <w:sz w:val="18"/>
                <w:szCs w:val="18"/>
              </w:rPr>
              <w:t xml:space="preserve">Номер </w:t>
            </w:r>
            <w:r xmlns:w="http://schemas.openxmlformats.org/wordprocessingml/2006/main" w:rsidRPr="005C211F">
              <w:rPr>
                <w:rFonts w:ascii="Arial" w:hAnsi="Arial" w:cs="Arial"/>
                <w:b/>
                <w:sz w:val="18"/>
                <w:szCs w:val="18"/>
                <w:lang w:eastAsia="ja-JP"/>
              </w:rPr>
              <w:t xml:space="preserve">ряда.</w:t>
            </w:r>
          </w:p>
        </w:tc>
        <w:tc>
          <w:tcPr>
            <w:tcW w:w="3391" w:type="dxa"/>
            <w:shd w:val="clear" w:color="auto" w:fill="auto"/>
            <w:vAlign w:val="center"/>
          </w:tcPr>
          <w:p w14:paraId="43C34B9D" w14:textId="77777777" w:rsidR="00544C76" w:rsidRPr="005C211F" w:rsidRDefault="00544C76" w:rsidP="00AE0E99">
            <w:pPr xmlns:w="http://schemas.openxmlformats.org/wordprocessingml/2006/main">
              <w:ind w:left="-8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xmlns:w="http://schemas.openxmlformats.org/wordprocessingml/2006/main" w:rsidRPr="005C211F">
              <w:rPr>
                <w:rFonts w:ascii="Arial" w:hAnsi="Arial" w:cs="Arial"/>
                <w:b/>
                <w:sz w:val="18"/>
                <w:szCs w:val="18"/>
              </w:rPr>
              <w:t xml:space="preserve">Имя правообладателя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638AEDC" w14:textId="77777777" w:rsidR="00544C76" w:rsidRPr="005C211F" w:rsidRDefault="00544C76" w:rsidP="00AE0E99">
            <w:pPr xmlns:w="http://schemas.openxmlformats.org/wordprocessingml/2006/main">
              <w:ind w:left="-108"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xmlns:w="http://schemas.openxmlformats.org/wordprocessingml/2006/main" w:rsidRPr="005C211F">
              <w:rPr>
                <w:rFonts w:ascii="Arial" w:hAnsi="Arial" w:cs="Arial"/>
                <w:b/>
                <w:sz w:val="18"/>
                <w:szCs w:val="18"/>
              </w:rPr>
              <w:t xml:space="preserve">Делиться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7990C2F" w14:textId="77777777" w:rsidR="00544C76" w:rsidRPr="005C211F" w:rsidRDefault="00544C76" w:rsidP="00AE0E99">
            <w:pPr xmlns:w="http://schemas.openxmlformats.org/wordprocessingml/2006/main">
              <w:ind w:left="-108" w:righ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xmlns:w="http://schemas.openxmlformats.org/wordprocessingml/2006/main" w:type="spellStart"/>
            <w:r xmlns:w="http://schemas.openxmlformats.org/wordprocessingml/2006/main" w:rsidRPr="005C211F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Регистрация</w:t>
            </w:r>
            <w:proofErr xmlns:w="http://schemas.openxmlformats.org/wordprocessingml/2006/main" w:type="spellEnd"/>
            <w:r xmlns:w="http://schemas.openxmlformats.org/wordprocessingml/2006/main" w:rsidRPr="005C211F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</w:t>
            </w:r>
            <w:proofErr xmlns:w="http://schemas.openxmlformats.org/wordprocessingml/2006/main" w:type="spellStart"/>
            <w:r xmlns:w="http://schemas.openxmlformats.org/wordprocessingml/2006/main" w:rsidRPr="005C211F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число</w:t>
            </w:r>
            <w:proofErr xmlns:w="http://schemas.openxmlformats.org/wordprocessingml/2006/main"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05752DE3" w14:textId="77777777" w:rsidR="00544C76" w:rsidRPr="005C211F" w:rsidRDefault="00544C76" w:rsidP="00AE0E99">
            <w:pPr xmlns:w="http://schemas.openxmlformats.org/wordprocessingml/2006/main">
              <w:ind w:left="-108" w:right="-5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xmlns:w="http://schemas.openxmlformats.org/wordprocessingml/2006/main" w:type="spellStart"/>
            <w:r xmlns:w="http://schemas.openxmlformats.org/wordprocessingml/2006/main" w:rsidRPr="005C211F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Регистрация</w:t>
            </w:r>
            <w:proofErr xmlns:w="http://schemas.openxmlformats.org/wordprocessingml/2006/main" w:type="spellEnd"/>
            <w:r xmlns:w="http://schemas.openxmlformats.org/wordprocessingml/2006/main" w:rsidRPr="005C211F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</w:t>
            </w:r>
            <w:proofErr xmlns:w="http://schemas.openxmlformats.org/wordprocessingml/2006/main" w:type="spellStart"/>
            <w:r xmlns:w="http://schemas.openxmlformats.org/wordprocessingml/2006/main" w:rsidRPr="005C211F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история</w:t>
            </w:r>
            <w:proofErr xmlns:w="http://schemas.openxmlformats.org/wordprocessingml/2006/main" w:type="spellEnd"/>
          </w:p>
        </w:tc>
      </w:tr>
      <w:tr w:rsidR="00544C76" w:rsidRPr="00790A58" w14:paraId="77A9FB80" w14:textId="77777777" w:rsidTr="001F4F18">
        <w:tc>
          <w:tcPr>
            <w:tcW w:w="720" w:type="dxa"/>
            <w:shd w:val="clear" w:color="auto" w:fill="auto"/>
            <w:vAlign w:val="center"/>
          </w:tcPr>
          <w:p w14:paraId="468A365F" w14:textId="77777777" w:rsidR="00544C76" w:rsidRPr="005C211F" w:rsidRDefault="00876432" w:rsidP="001F4F18">
            <w:pPr xmlns:w="http://schemas.openxmlformats.org/wordprocessingml/2006/main">
              <w:ind w:left="-392"/>
              <w:jc w:val="center"/>
              <w:rPr>
                <w:rFonts w:ascii="Arial" w:hAnsi="Arial" w:cs="Arial"/>
                <w:sz w:val="18"/>
                <w:szCs w:val="18"/>
              </w:rPr>
            </w:pPr>
            <w:bookmarkStart xmlns:w="http://schemas.openxmlformats.org/wordprocessingml/2006/main" w:id="11" w:name="HS"/>
            <w:bookmarkEnd xmlns:w="http://schemas.openxmlformats.org/wordprocessingml/2006/main" w:id="11"/>
            <w:r xmlns:w="http://schemas.openxmlformats.org/wordprocessingml/2006/main"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3391" w:type="dxa"/>
            <w:shd w:val="clear" w:color="auto" w:fill="auto"/>
            <w:vAlign w:val="center"/>
          </w:tcPr>
          <w:p w14:paraId="3F54BCBE" w14:textId="77777777" w:rsidR="00544C76" w:rsidRPr="005C211F" w:rsidRDefault="00876432" w:rsidP="00AE0E99">
            <w:pPr xmlns:w="http://schemas.openxmlformats.org/wordprocessingml/2006/main">
              <w:ind w:left="-87" w:right="-108"/>
              <w:rPr>
                <w:rFonts w:ascii="Arial" w:hAnsi="Arial" w:cs="Arial"/>
                <w:sz w:val="18"/>
                <w:szCs w:val="18"/>
              </w:rPr>
            </w:pPr>
            <w:r xmlns:w="http://schemas.openxmlformats.org/wordprocessingml/2006/main">
              <w:rPr>
                <w:rFonts w:ascii="Arial" w:hAnsi="Arial" w:cs="Arial"/>
                <w:sz w:val="18"/>
                <w:szCs w:val="18"/>
              </w:rPr>
              <w:t xml:space="preserve">Русадзе Вера Владимировна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0D9A3E2" w14:textId="77777777" w:rsidR="00544C76" w:rsidRPr="005C211F" w:rsidRDefault="00876432" w:rsidP="00AE0E99">
            <w:pPr xmlns:w="http://schemas.openxmlformats.org/wordprocessingml/2006/main">
              <w:ind w:left="-108" w:right="-108"/>
              <w:jc w:val="center"/>
              <w:rPr>
                <w:rFonts w:ascii="Arial" w:hAnsi="Arial" w:cs="Arial"/>
                <w:sz w:val="18"/>
                <w:szCs w:val="18"/>
              </w:rPr>
            </w:pPr>
            <w:r xmlns:w="http://schemas.openxmlformats.org/wordprocessingml/2006/main">
              <w:rPr>
                <w:rFonts w:ascii="Arial" w:hAnsi="Arial" w:cs="Arial"/>
                <w:sz w:val="18"/>
                <w:szCs w:val="18"/>
              </w:rPr>
              <w:t xml:space="preserve">Полный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870ED4B" w14:textId="77777777" w:rsidR="00544C76" w:rsidRPr="005C211F" w:rsidRDefault="00876432" w:rsidP="00AE0E99">
            <w:pPr xmlns:w="http://schemas.openxmlformats.org/wordprocessingml/2006/main">
              <w:jc w:val="center"/>
              <w:rPr>
                <w:rFonts w:ascii="Arial" w:hAnsi="Arial" w:cs="Arial"/>
                <w:sz w:val="18"/>
                <w:szCs w:val="18"/>
              </w:rPr>
            </w:pPr>
            <w:r xmlns:w="http://schemas.openxmlformats.org/wordprocessingml/2006/main">
              <w:rPr>
                <w:rFonts w:ascii="Arial" w:hAnsi="Arial" w:cs="Arial"/>
                <w:sz w:val="18"/>
                <w:szCs w:val="18"/>
              </w:rPr>
              <w:t xml:space="preserve">1126027871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F4C2812" w14:textId="77777777" w:rsidR="00544C76" w:rsidRPr="005C211F" w:rsidRDefault="00876432" w:rsidP="00AE0E99">
            <w:pPr xmlns:w="http://schemas.openxmlformats.org/wordprocessingml/2006/main">
              <w:jc w:val="center"/>
              <w:rPr>
                <w:rFonts w:ascii="Arial" w:hAnsi="Arial" w:cs="Arial"/>
                <w:sz w:val="18"/>
                <w:szCs w:val="18"/>
              </w:rPr>
            </w:pPr>
            <w:r xmlns:w="http://schemas.openxmlformats.org/wordprocessingml/2006/main">
              <w:rPr>
                <w:rFonts w:ascii="Arial" w:hAnsi="Arial" w:cs="Arial"/>
                <w:sz w:val="18"/>
                <w:szCs w:val="18"/>
              </w:rPr>
              <w:t xml:space="preserve">08.05.2026</w:t>
            </w:r>
          </w:p>
        </w:tc>
      </w:tr>
    </w:tbl>
    <w:p w14:paraId="4F2249D9" w14:textId="77777777" w:rsidR="00544C76" w:rsidRDefault="00544C76" w:rsidP="00544C76">
      <w:pPr>
        <w:jc w:val="both"/>
        <w:rPr>
          <w:rFonts w:ascii="Arial" w:hAnsi="Arial" w:cs="Arial"/>
          <w:sz w:val="18"/>
          <w:szCs w:val="18"/>
        </w:rPr>
      </w:pPr>
    </w:p>
    <w:p w14:paraId="7177D67B" w14:textId="77777777" w:rsidR="00544C76" w:rsidRPr="00790A58" w:rsidRDefault="00544C76" w:rsidP="00544C76">
      <w:pPr xmlns:w="http://schemas.openxmlformats.org/wordprocessingml/2006/main">
        <w:ind w:left="1418"/>
        <w:jc w:val="both"/>
        <w:rPr>
          <w:rFonts w:ascii="Arial" w:hAnsi="Arial" w:cs="Arial"/>
          <w:sz w:val="18"/>
          <w:szCs w:val="18"/>
        </w:rPr>
      </w:pPr>
      <w:r xmlns:w="http://schemas.openxmlformats.org/wordprocessingml/2006/main" w:rsidRPr="00790A58">
        <w:rPr>
          <w:rFonts w:ascii="Arial" w:hAnsi="Arial" w:cs="Arial"/>
          <w:sz w:val="18"/>
          <w:szCs w:val="18"/>
        </w:rPr>
        <w:t xml:space="preserve">В государственном реестре недвижимости</w:t>
      </w:r>
      <w:r xmlns:w="http://schemas.openxmlformats.org/wordprocessingml/2006/main" w:rsidRPr="00790A58">
        <w:rPr>
          <w:rFonts w:ascii="Arial" w:hAnsi="Arial" w:cs="Arial"/>
          <w:b/>
          <w:sz w:val="18"/>
          <w:szCs w:val="18"/>
        </w:rPr>
        <w:t xml:space="preserve"> </w:t>
      </w:r>
      <w:bookmarkStart xmlns:w="http://schemas.openxmlformats.org/wordprocessingml/2006/main" w:id="12" w:name="bookNo"/>
      <w:bookmarkEnd xmlns:w="http://schemas.openxmlformats.org/wordprocessingml/2006/main" w:id="12"/>
      <w:r xmlns:w="http://schemas.openxmlformats.org/wordprocessingml/2006/main" w:rsidRPr="00790A58">
        <w:rPr>
          <w:rFonts w:ascii="Arial" w:hAnsi="Arial" w:cs="Arial"/>
          <w:sz w:val="18"/>
          <w:szCs w:val="18"/>
        </w:rPr>
        <w:t xml:space="preserve">Регистрационный номер книги </w:t>
      </w:r>
      <w:r xmlns:w="http://schemas.openxmlformats.org/wordprocessingml/2006/main" w:rsidR="00876432">
        <w:rPr>
          <w:rFonts w:ascii="Arial" w:hAnsi="Arial" w:cs="Arial"/>
          <w:b/>
          <w:sz w:val="18"/>
          <w:szCs w:val="18"/>
        </w:rPr>
        <w:t xml:space="preserve">805</w:t>
      </w:r>
      <w:r xmlns:w="http://schemas.openxmlformats.org/wordprocessingml/2006/main" w:rsidRPr="00790A58">
        <w:rPr>
          <w:rFonts w:ascii="Arial" w:hAnsi="Arial" w:cs="Arial"/>
          <w:b/>
          <w:sz w:val="18"/>
          <w:szCs w:val="18"/>
        </w:rPr>
        <w:t xml:space="preserve"> Оно зарегистрировано на листе № </w:t>
      </w:r>
      <w:bookmarkStart xmlns:w="http://schemas.openxmlformats.org/wordprocessingml/2006/main" w:id="13" w:name="pageNo"/>
      <w:bookmarkEnd xmlns:w="http://schemas.openxmlformats.org/wordprocessingml/2006/main" w:id="13"/>
      <w:r xmlns:w="http://schemas.openxmlformats.org/wordprocessingml/2006/main" w:rsidR="00876432">
        <w:rPr>
          <w:rFonts w:ascii="Arial" w:hAnsi="Arial" w:cs="Arial"/>
          <w:b/>
          <w:sz w:val="18"/>
          <w:szCs w:val="18"/>
        </w:rPr>
        <w:t xml:space="preserve">64 </w:t>
      </w:r>
      <w:r xmlns:w="http://schemas.openxmlformats.org/wordprocessingml/2006/main" w:rsidRPr="00790A58">
        <w:rPr>
          <w:rFonts w:ascii="Arial" w:hAnsi="Arial" w:cs="Arial"/>
          <w:sz w:val="18"/>
          <w:szCs w:val="18"/>
        </w:rPr>
        <w:t xml:space="preserve">.</w:t>
      </w:r>
    </w:p>
    <w:p w14:paraId="1D6C25EC" w14:textId="77777777" w:rsidR="00544C76" w:rsidRPr="00107FD8" w:rsidRDefault="00876432" w:rsidP="00544C76">
      <w:pPr>
        <w:pStyle w:val="Footer"/>
        <w:tabs>
          <w:tab w:val="clear" w:pos="4677"/>
          <w:tab w:val="clear" w:pos="9355"/>
        </w:tabs>
        <w:ind w:left="1418" w:right="357"/>
        <w:rPr>
          <w:rFonts w:ascii="Arial" w:hAnsi="Arial" w:cs="Arial"/>
          <w:b/>
          <w:sz w:val="16"/>
          <w:szCs w:val="18"/>
        </w:rPr>
      </w:pPr>
      <w:r w:rsidRPr="004C6CA9">
        <w:rPr>
          <w:rFonts w:ascii="Arial" w:hAnsi="Arial" w:cs="Arial"/>
          <w:noProof/>
          <w:sz w:val="16"/>
          <w:szCs w:val="18"/>
          <w:lang w:val="ru-RU" w:eastAsia="ru-RU"/>
        </w:rPr>
        <w:drawing>
          <wp:inline distT="0" distB="0" distL="0" distR="0" wp14:anchorId="000D91DE" wp14:editId="23A197A4">
            <wp:extent cx="6124575" cy="952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77E50" w14:textId="77777777" w:rsidR="00544C76" w:rsidRPr="003B310F" w:rsidRDefault="00544C76" w:rsidP="00544C76">
      <w:pPr>
        <w:rPr>
          <w:sz w:val="16"/>
          <w:szCs w:val="16"/>
        </w:rPr>
      </w:pPr>
    </w:p>
    <w:p w14:paraId="29B5AA04" w14:textId="77777777" w:rsidR="00DC2883" w:rsidRPr="003B310F" w:rsidRDefault="005F2C22" w:rsidP="00544C76">
      <w:pPr>
        <w:rPr>
          <w:sz w:val="16"/>
          <w:szCs w:val="16"/>
        </w:rPr>
      </w:pPr>
      <w:r w:rsidRPr="003B310F">
        <w:rPr>
          <w:sz w:val="16"/>
          <w:szCs w:val="16"/>
        </w:rPr>
        <w:tab/>
      </w:r>
      <w:r w:rsidRPr="003B310F">
        <w:rPr>
          <w:sz w:val="16"/>
          <w:szCs w:val="16"/>
        </w:rPr>
        <w:tab/>
      </w:r>
      <w:bookmarkStart w:id="14" w:name="qrcode"/>
      <w:bookmarkEnd w:id="14"/>
      <w:r w:rsidR="00876432">
        <w:rPr>
          <w:noProof/>
          <w:sz w:val="16"/>
          <w:szCs w:val="16"/>
        </w:rPr>
        <w:drawing>
          <wp:inline distT="0" distB="0" distL="0" distR="0" wp14:anchorId="09432595" wp14:editId="70056C50">
            <wp:extent cx="952500" cy="952500"/>
            <wp:effectExtent l="0" t="0" r="0" b="0"/>
            <wp:docPr id="1" name="Рисунок 1" descr="C:\Docs\TEMP_ARXIV\112602787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s\TEMP_ARXIV\1126027871.b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824F5" w14:textId="77777777" w:rsidR="00DC2883" w:rsidRPr="003B310F" w:rsidRDefault="00A66D65" w:rsidP="00544C76">
      <w:pPr>
        <w:rPr>
          <w:sz w:val="16"/>
          <w:szCs w:val="16"/>
        </w:rPr>
      </w:pPr>
      <w:r w:rsidRPr="003B310F">
        <w:rPr>
          <w:sz w:val="16"/>
          <w:szCs w:val="16"/>
        </w:rPr>
        <w:tab/>
      </w:r>
      <w:r w:rsidR="00233401" w:rsidRPr="003B310F">
        <w:rPr>
          <w:sz w:val="16"/>
          <w:szCs w:val="16"/>
        </w:rPr>
        <w:tab/>
      </w:r>
      <w:bookmarkStart w:id="15" w:name="barcode_reyestrn"/>
      <w:bookmarkEnd w:id="15"/>
    </w:p>
    <w:p w14:paraId="1FBEAC1D" w14:textId="77777777" w:rsidR="00233401" w:rsidRPr="003B310F" w:rsidRDefault="00233401" w:rsidP="00544C76">
      <w:pPr>
        <w:rPr>
          <w:sz w:val="16"/>
          <w:szCs w:val="16"/>
        </w:rPr>
      </w:pPr>
    </w:p>
    <w:p w14:paraId="70DD9798" w14:textId="77777777" w:rsidR="00233401" w:rsidRPr="003B310F" w:rsidRDefault="00A66D65" w:rsidP="00544C76">
      <w:pPr>
        <w:rPr>
          <w:sz w:val="16"/>
          <w:szCs w:val="16"/>
        </w:rPr>
      </w:pPr>
      <w:r w:rsidRPr="003B310F">
        <w:rPr>
          <w:sz w:val="16"/>
          <w:szCs w:val="16"/>
        </w:rPr>
        <w:tab/>
      </w:r>
      <w:r w:rsidR="00233401" w:rsidRPr="003B310F">
        <w:rPr>
          <w:sz w:val="16"/>
          <w:szCs w:val="16"/>
        </w:rPr>
        <w:tab/>
      </w:r>
      <w:bookmarkStart w:id="16" w:name="barcode_qeydn"/>
      <w:bookmarkEnd w:id="16"/>
    </w:p>
    <w:sectPr w:rsidR="00233401" w:rsidRPr="003B310F" w:rsidSect="00544C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0" w:right="1701" w:bottom="709" w:left="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CF79D" w14:textId="77777777" w:rsidR="00374849" w:rsidRDefault="00374849">
      <w:r>
        <w:separator/>
      </w:r>
    </w:p>
  </w:endnote>
  <w:endnote w:type="continuationSeparator" w:id="0">
    <w:p w14:paraId="700BCE8D" w14:textId="77777777" w:rsidR="00374849" w:rsidRDefault="00374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A136B" w14:textId="77777777" w:rsidR="00972BEF" w:rsidRDefault="00972BEF" w:rsidP="00B10C9A">
    <w:pPr xmlns:w="http://schemas.openxmlformats.org/wordprocessingml/2006/main">
      <w:pStyle w:val="Footer"/>
      <w:framePr w:wrap="around" w:vAnchor="text" w:hAnchor="margin" w:xAlign="right" w:y="1"/>
      <w:rPr>
        <w:rStyle w:val="PageNumber"/>
      </w:rPr>
    </w:pPr>
    <w:r xmlns:w="http://schemas.openxmlformats.org/wordprocessingml/2006/main">
      <w:rPr>
        <w:rStyle w:val="PageNumber"/>
      </w:rPr>
      <w:fldChar xmlns:w="http://schemas.openxmlformats.org/wordprocessingml/2006/main" w:fldCharType="begin"/>
    </w:r>
    <w:r xmlns:w="http://schemas.openxmlformats.org/wordprocessingml/2006/main">
      <w:rPr>
        <w:rStyle w:val="PageNumber"/>
      </w:rPr>
      <w:instrText xmlns:w="http://schemas.openxmlformats.org/wordprocessingml/2006/main" xml:space="preserve">PAGE  </w:instrText>
    </w:r>
    <w:r xmlns:w="http://schemas.openxmlformats.org/wordprocessingml/2006/main">
      <w:rPr>
        <w:rStyle w:val="PageNumber"/>
      </w:rPr>
      <w:fldChar xmlns:w="http://schemas.openxmlformats.org/wordprocessingml/2006/main" w:fldCharType="separate"/>
    </w:r>
    <w:r xmlns:w="http://schemas.openxmlformats.org/wordprocessingml/2006/main">
      <w:rPr>
        <w:rStyle w:val="PageNumber"/>
        <w:noProof/>
      </w:rPr>
      <w:t xml:space="preserve">1</w:t>
    </w:r>
    <w:r xmlns:w="http://schemas.openxmlformats.org/wordprocessingml/2006/main">
      <w:rPr>
        <w:rStyle w:val="PageNumber"/>
      </w:rPr>
      <w:fldChar xmlns:w="http://schemas.openxmlformats.org/wordprocessingml/2006/main" w:fldCharType="end"/>
    </w:r>
  </w:p>
  <w:p w14:paraId="45F79902" w14:textId="77777777" w:rsidR="00972BEF" w:rsidRDefault="00972BEF" w:rsidP="00FB532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E6DD7" w14:textId="77777777" w:rsidR="00B67A7B" w:rsidRPr="007C4A48" w:rsidRDefault="00B67A7B" w:rsidP="00202A4E">
    <w:pPr>
      <w:pStyle w:val="Footer"/>
      <w:tabs>
        <w:tab w:val="clear" w:pos="4677"/>
        <w:tab w:val="left" w:pos="4500"/>
        <w:tab w:val="left" w:pos="7200"/>
      </w:tabs>
      <w:spacing w:line="360" w:lineRule="auto"/>
      <w:rPr>
        <w:b/>
        <w:sz w:val="26"/>
        <w:szCs w:val="2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7B6A0" w14:textId="77777777" w:rsidR="00FC04C8" w:rsidRDefault="00FC04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3BE68" w14:textId="77777777" w:rsidR="00374849" w:rsidRDefault="00374849">
      <w:r>
        <w:separator/>
      </w:r>
    </w:p>
  </w:footnote>
  <w:footnote w:type="continuationSeparator" w:id="0">
    <w:p w14:paraId="27994164" w14:textId="77777777" w:rsidR="00374849" w:rsidRDefault="003748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55BFA" w14:textId="77777777" w:rsidR="00FC04C8" w:rsidRDefault="00242481">
    <w:pPr>
      <w:pStyle w:val="Header"/>
    </w:pPr>
    <w:r>
      <w:rPr>
        <w:noProof/>
      </w:rPr>
      <w:pict w14:anchorId="651CB5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0618226" o:spid="_x0000_s2161" type="#_x0000_t75" style="position:absolute;margin-left:0;margin-top:0;width:682.5pt;height:855.05pt;z-index:-251658752;mso-position-horizontal:center;mso-position-horizontal-relative:margin;mso-position-vertical:center;mso-position-vertical-relative:margin" o:allowincell="f">
          <v:imagedata r:id="rId1" o:title="compresse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43414" w14:textId="77777777" w:rsidR="00FC04C8" w:rsidRDefault="00242481">
    <w:pPr>
      <w:pStyle w:val="Header"/>
    </w:pPr>
    <w:r>
      <w:rPr>
        <w:noProof/>
      </w:rPr>
      <w:pict w14:anchorId="196FAA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0618227" o:spid="_x0000_s2162" type="#_x0000_t75" style="position:absolute;margin-left:0;margin-top:0;width:682.5pt;height:855.05pt;z-index:-251657728;mso-position-horizontal:center;mso-position-horizontal-relative:margin;mso-position-vertical:center;mso-position-vertical-relative:margin" o:allowincell="f">
          <v:imagedata r:id="rId1" o:title="compresse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56070" w14:textId="77777777" w:rsidR="00FC04C8" w:rsidRDefault="00242481">
    <w:pPr>
      <w:pStyle w:val="Header"/>
    </w:pPr>
    <w:r>
      <w:rPr>
        <w:noProof/>
      </w:rPr>
      <w:pict w14:anchorId="6BE78E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0618225" o:spid="_x0000_s2160" type="#_x0000_t75" style="position:absolute;margin-left:0;margin-top:0;width:682.5pt;height:855.05pt;z-index:-251659776;mso-position-horizontal:center;mso-position-horizontal-relative:margin;mso-position-vertical:center;mso-position-vertical-relative:margin" o:allowincell="f">
          <v:imagedata r:id="rId1" o:title="compressed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85"/>
  <w:hyphenationZone w:val="425"/>
  <w:drawingGridHorizontalSpacing w:val="57"/>
  <w:drawingGridVerticalSpacing w:val="57"/>
  <w:characterSpacingControl w:val="doNotCompress"/>
  <w:hdrShapeDefaults>
    <o:shapedefaults v:ext="edit" spidmax="21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32"/>
    <w:rsid w:val="00014252"/>
    <w:rsid w:val="00026A82"/>
    <w:rsid w:val="00027789"/>
    <w:rsid w:val="00030696"/>
    <w:rsid w:val="00065D3F"/>
    <w:rsid w:val="000A0D06"/>
    <w:rsid w:val="000A51CC"/>
    <w:rsid w:val="000B5857"/>
    <w:rsid w:val="000F06B2"/>
    <w:rsid w:val="000F43CF"/>
    <w:rsid w:val="00107FD8"/>
    <w:rsid w:val="00110DC8"/>
    <w:rsid w:val="001121B4"/>
    <w:rsid w:val="00120E24"/>
    <w:rsid w:val="00133995"/>
    <w:rsid w:val="00140181"/>
    <w:rsid w:val="0016436B"/>
    <w:rsid w:val="00166715"/>
    <w:rsid w:val="0017044F"/>
    <w:rsid w:val="00171A2B"/>
    <w:rsid w:val="00183E00"/>
    <w:rsid w:val="00194795"/>
    <w:rsid w:val="001A0609"/>
    <w:rsid w:val="001C5F03"/>
    <w:rsid w:val="001D3F59"/>
    <w:rsid w:val="001E1933"/>
    <w:rsid w:val="001F4F18"/>
    <w:rsid w:val="00202A4E"/>
    <w:rsid w:val="00223D3B"/>
    <w:rsid w:val="00224E97"/>
    <w:rsid w:val="00233401"/>
    <w:rsid w:val="002409E2"/>
    <w:rsid w:val="00242481"/>
    <w:rsid w:val="00250FF8"/>
    <w:rsid w:val="00252123"/>
    <w:rsid w:val="00273BF5"/>
    <w:rsid w:val="0028041B"/>
    <w:rsid w:val="00292069"/>
    <w:rsid w:val="002944B2"/>
    <w:rsid w:val="002A0DB0"/>
    <w:rsid w:val="002A1C3C"/>
    <w:rsid w:val="002B23D3"/>
    <w:rsid w:val="002B5823"/>
    <w:rsid w:val="002B5DA2"/>
    <w:rsid w:val="002C54AF"/>
    <w:rsid w:val="002D0177"/>
    <w:rsid w:val="002E11C0"/>
    <w:rsid w:val="002E216A"/>
    <w:rsid w:val="002E2A63"/>
    <w:rsid w:val="002F0727"/>
    <w:rsid w:val="002F5E3F"/>
    <w:rsid w:val="00310B4A"/>
    <w:rsid w:val="00320C5D"/>
    <w:rsid w:val="00325D56"/>
    <w:rsid w:val="00341EDE"/>
    <w:rsid w:val="00362B7B"/>
    <w:rsid w:val="00374849"/>
    <w:rsid w:val="003757F5"/>
    <w:rsid w:val="003760C3"/>
    <w:rsid w:val="00385E58"/>
    <w:rsid w:val="00386322"/>
    <w:rsid w:val="00395EED"/>
    <w:rsid w:val="00397924"/>
    <w:rsid w:val="003A0855"/>
    <w:rsid w:val="003A3756"/>
    <w:rsid w:val="003B310F"/>
    <w:rsid w:val="003B6E3B"/>
    <w:rsid w:val="003B74E1"/>
    <w:rsid w:val="003C541C"/>
    <w:rsid w:val="003D56B1"/>
    <w:rsid w:val="003D7BFB"/>
    <w:rsid w:val="003D7C00"/>
    <w:rsid w:val="003E796C"/>
    <w:rsid w:val="00402475"/>
    <w:rsid w:val="00405D2E"/>
    <w:rsid w:val="00437C95"/>
    <w:rsid w:val="00464336"/>
    <w:rsid w:val="00484F8A"/>
    <w:rsid w:val="004935C3"/>
    <w:rsid w:val="00495D0C"/>
    <w:rsid w:val="004A6BD0"/>
    <w:rsid w:val="004C6CA9"/>
    <w:rsid w:val="004D563F"/>
    <w:rsid w:val="004D6B5D"/>
    <w:rsid w:val="004F27C8"/>
    <w:rsid w:val="005250DA"/>
    <w:rsid w:val="00544C76"/>
    <w:rsid w:val="00550D66"/>
    <w:rsid w:val="00562573"/>
    <w:rsid w:val="0058259C"/>
    <w:rsid w:val="00582B04"/>
    <w:rsid w:val="005A30D6"/>
    <w:rsid w:val="005C211F"/>
    <w:rsid w:val="005C2385"/>
    <w:rsid w:val="005C7610"/>
    <w:rsid w:val="005D1F76"/>
    <w:rsid w:val="005E160F"/>
    <w:rsid w:val="005E6230"/>
    <w:rsid w:val="005F2C22"/>
    <w:rsid w:val="005F33C5"/>
    <w:rsid w:val="006117EC"/>
    <w:rsid w:val="00615B7B"/>
    <w:rsid w:val="006215A1"/>
    <w:rsid w:val="006260AD"/>
    <w:rsid w:val="00635262"/>
    <w:rsid w:val="00670CEB"/>
    <w:rsid w:val="006714A5"/>
    <w:rsid w:val="00677FF0"/>
    <w:rsid w:val="00686158"/>
    <w:rsid w:val="00691BB6"/>
    <w:rsid w:val="00693452"/>
    <w:rsid w:val="006935DE"/>
    <w:rsid w:val="006B7C15"/>
    <w:rsid w:val="006C264E"/>
    <w:rsid w:val="006D467F"/>
    <w:rsid w:val="006E0892"/>
    <w:rsid w:val="00703121"/>
    <w:rsid w:val="0072095F"/>
    <w:rsid w:val="00735276"/>
    <w:rsid w:val="00745EC7"/>
    <w:rsid w:val="00757418"/>
    <w:rsid w:val="007716C9"/>
    <w:rsid w:val="00790A58"/>
    <w:rsid w:val="007922EE"/>
    <w:rsid w:val="0079586D"/>
    <w:rsid w:val="007B1755"/>
    <w:rsid w:val="007C164C"/>
    <w:rsid w:val="007C4A48"/>
    <w:rsid w:val="007C5653"/>
    <w:rsid w:val="007E2F39"/>
    <w:rsid w:val="007E355B"/>
    <w:rsid w:val="007F1BAA"/>
    <w:rsid w:val="007F6C1B"/>
    <w:rsid w:val="007F74B8"/>
    <w:rsid w:val="00812282"/>
    <w:rsid w:val="0081677E"/>
    <w:rsid w:val="00830816"/>
    <w:rsid w:val="00833EEB"/>
    <w:rsid w:val="0084025B"/>
    <w:rsid w:val="008433F2"/>
    <w:rsid w:val="00845DD9"/>
    <w:rsid w:val="00846A68"/>
    <w:rsid w:val="00875A56"/>
    <w:rsid w:val="00876432"/>
    <w:rsid w:val="00877817"/>
    <w:rsid w:val="008802F8"/>
    <w:rsid w:val="00894075"/>
    <w:rsid w:val="008965B5"/>
    <w:rsid w:val="008B0DA4"/>
    <w:rsid w:val="008B2D40"/>
    <w:rsid w:val="008D3D76"/>
    <w:rsid w:val="008D6B96"/>
    <w:rsid w:val="008E4421"/>
    <w:rsid w:val="009035B5"/>
    <w:rsid w:val="00914176"/>
    <w:rsid w:val="0093568E"/>
    <w:rsid w:val="00940113"/>
    <w:rsid w:val="00952CF4"/>
    <w:rsid w:val="00955371"/>
    <w:rsid w:val="00965A7D"/>
    <w:rsid w:val="00967AA2"/>
    <w:rsid w:val="00967B5F"/>
    <w:rsid w:val="0097212C"/>
    <w:rsid w:val="00972BEF"/>
    <w:rsid w:val="00974E34"/>
    <w:rsid w:val="00976521"/>
    <w:rsid w:val="009766F8"/>
    <w:rsid w:val="00997935"/>
    <w:rsid w:val="009A61D2"/>
    <w:rsid w:val="009B3DF8"/>
    <w:rsid w:val="009B7618"/>
    <w:rsid w:val="009D2C24"/>
    <w:rsid w:val="009E7A66"/>
    <w:rsid w:val="009F2AA4"/>
    <w:rsid w:val="00A02DDC"/>
    <w:rsid w:val="00A0514F"/>
    <w:rsid w:val="00A15ACA"/>
    <w:rsid w:val="00A545F5"/>
    <w:rsid w:val="00A648D7"/>
    <w:rsid w:val="00A66D65"/>
    <w:rsid w:val="00A7478C"/>
    <w:rsid w:val="00AA2D51"/>
    <w:rsid w:val="00AB0505"/>
    <w:rsid w:val="00AC4BB9"/>
    <w:rsid w:val="00AC693A"/>
    <w:rsid w:val="00AD621C"/>
    <w:rsid w:val="00AD7115"/>
    <w:rsid w:val="00AE0E99"/>
    <w:rsid w:val="00AF7CDC"/>
    <w:rsid w:val="00B016A6"/>
    <w:rsid w:val="00B10292"/>
    <w:rsid w:val="00B10C9A"/>
    <w:rsid w:val="00B175FA"/>
    <w:rsid w:val="00B20F63"/>
    <w:rsid w:val="00B23596"/>
    <w:rsid w:val="00B539AC"/>
    <w:rsid w:val="00B558D7"/>
    <w:rsid w:val="00B65E2E"/>
    <w:rsid w:val="00B67A7B"/>
    <w:rsid w:val="00B724C6"/>
    <w:rsid w:val="00B772A0"/>
    <w:rsid w:val="00B8401E"/>
    <w:rsid w:val="00B938B8"/>
    <w:rsid w:val="00BA68F3"/>
    <w:rsid w:val="00BB5AA2"/>
    <w:rsid w:val="00BC3038"/>
    <w:rsid w:val="00BD3885"/>
    <w:rsid w:val="00BE63C7"/>
    <w:rsid w:val="00C00E7E"/>
    <w:rsid w:val="00C02830"/>
    <w:rsid w:val="00C06F83"/>
    <w:rsid w:val="00C20CF7"/>
    <w:rsid w:val="00C22AA1"/>
    <w:rsid w:val="00C93CEF"/>
    <w:rsid w:val="00C96512"/>
    <w:rsid w:val="00CB4A4B"/>
    <w:rsid w:val="00CC537E"/>
    <w:rsid w:val="00CD3037"/>
    <w:rsid w:val="00CD3485"/>
    <w:rsid w:val="00CE3649"/>
    <w:rsid w:val="00CE4DC9"/>
    <w:rsid w:val="00D05642"/>
    <w:rsid w:val="00D05727"/>
    <w:rsid w:val="00D057AA"/>
    <w:rsid w:val="00D11E16"/>
    <w:rsid w:val="00D363A9"/>
    <w:rsid w:val="00D36E2A"/>
    <w:rsid w:val="00D376ED"/>
    <w:rsid w:val="00D41D59"/>
    <w:rsid w:val="00D4261A"/>
    <w:rsid w:val="00D535EF"/>
    <w:rsid w:val="00D544B9"/>
    <w:rsid w:val="00D64690"/>
    <w:rsid w:val="00D844A9"/>
    <w:rsid w:val="00D84B86"/>
    <w:rsid w:val="00D91DA1"/>
    <w:rsid w:val="00D95998"/>
    <w:rsid w:val="00DB0930"/>
    <w:rsid w:val="00DB23CC"/>
    <w:rsid w:val="00DC2883"/>
    <w:rsid w:val="00DF2D85"/>
    <w:rsid w:val="00DF6CC3"/>
    <w:rsid w:val="00E075FB"/>
    <w:rsid w:val="00E20FDC"/>
    <w:rsid w:val="00E251B9"/>
    <w:rsid w:val="00E34AF2"/>
    <w:rsid w:val="00E47E3B"/>
    <w:rsid w:val="00E7313E"/>
    <w:rsid w:val="00E775D0"/>
    <w:rsid w:val="00E83AAE"/>
    <w:rsid w:val="00E87836"/>
    <w:rsid w:val="00EA6F01"/>
    <w:rsid w:val="00EB21CE"/>
    <w:rsid w:val="00EB75B1"/>
    <w:rsid w:val="00EC65BD"/>
    <w:rsid w:val="00ED60C6"/>
    <w:rsid w:val="00EE70A4"/>
    <w:rsid w:val="00EF3BE7"/>
    <w:rsid w:val="00F02BC6"/>
    <w:rsid w:val="00F031D5"/>
    <w:rsid w:val="00F2307E"/>
    <w:rsid w:val="00F343E3"/>
    <w:rsid w:val="00F362BD"/>
    <w:rsid w:val="00F45ECB"/>
    <w:rsid w:val="00F47C99"/>
    <w:rsid w:val="00F644CF"/>
    <w:rsid w:val="00F673D1"/>
    <w:rsid w:val="00F92CA5"/>
    <w:rsid w:val="00FB05AC"/>
    <w:rsid w:val="00FB5322"/>
    <w:rsid w:val="00FC04C8"/>
    <w:rsid w:val="00FC359E"/>
    <w:rsid w:val="00FE7703"/>
    <w:rsid w:val="00FE7DB1"/>
    <w:rsid w:val="00FF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63"/>
    <o:shapelayout v:ext="edit">
      <o:idmap v:ext="edit" data="1"/>
    </o:shapelayout>
  </w:shapeDefaults>
  <w:decimalSymbol w:val=","/>
  <w:listSeparator w:val=";"/>
  <w14:docId w14:val="4EFD31B6"/>
  <w15:chartTrackingRefBased/>
  <w15:docId w15:val="{002E6B47-5616-4BC9-8ADD-97F3EA1A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ru" w:eastAsia="az-Latn-A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08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FB5322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FB5322"/>
  </w:style>
  <w:style w:type="paragraph" w:styleId="Header">
    <w:name w:val="header"/>
    <w:basedOn w:val="Normal"/>
    <w:rsid w:val="00FB5322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202A4E"/>
    <w:rPr>
      <w:sz w:val="24"/>
      <w:szCs w:val="24"/>
    </w:rPr>
  </w:style>
  <w:style w:type="paragraph" w:styleId="BalloonText">
    <w:name w:val="Balloon Text"/>
    <w:basedOn w:val="Normal"/>
    <w:link w:val="BalloonTextChar"/>
    <w:rsid w:val="0087643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76432"/>
    <w:rPr>
      <w:rFonts w:ascii="Segoe UI" w:hAnsi="Segoe UI" w:cs="Segoe UI"/>
      <w:sz w:val="18"/>
      <w:szCs w:val="18"/>
      <w:lang w:val="ru" w:eastAsia="az-Latn-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4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s\Cixarishlar\Chixarish%202017%20-%20elektron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Chixarish 2017 - elektron</Template>
  <TotalTime>1</TotalTime>
  <Pages>1</Pages>
  <Words>114</Words>
  <Characters>848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Verilir</vt:lpstr>
      <vt:lpstr>Verilir</vt:lpstr>
    </vt:vector>
  </TitlesOfParts>
  <Company>Reyestr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Verilir</dc:title>
  <dc:subject/>
  <dc:creator>Tural Eliyev Malik oglu</dc:creator>
  <cp:keywords/>
  <dc:description/>
  <cp:lastModifiedBy>Varis Bəmənli</cp:lastModifiedBy>
  <cp:revision>2</cp:revision>
  <cp:lastPrinted>2026-05-08T12:02:00Z</cp:lastPrinted>
  <dcterms:created xsi:type="dcterms:W3CDTF">2026-07-15T13:12:00Z</dcterms:created>
  <dcterms:modified xsi:type="dcterms:W3CDTF">2026-07-15T13:12:00Z</dcterms:modified>
</cp:coreProperties>
</file>